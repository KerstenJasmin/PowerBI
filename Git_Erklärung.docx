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F9DA6" w14:textId="77777777" w:rsidR="00351732" w:rsidRDefault="00351732" w:rsidP="00351732">
      <w:proofErr w:type="spellStart"/>
      <w:r>
        <w:t>Git</w:t>
      </w:r>
      <w:proofErr w:type="spellEnd"/>
    </w:p>
    <w:p w14:paraId="631FA000" w14:textId="77777777" w:rsidR="00351732" w:rsidRDefault="00351732" w:rsidP="00351732">
      <w:pPr>
        <w:pStyle w:val="Listenabsatz"/>
        <w:numPr>
          <w:ilvl w:val="0"/>
          <w:numId w:val="34"/>
        </w:numPr>
      </w:pPr>
      <w:r>
        <w:t>Versionsverwaltungssystem</w:t>
      </w:r>
    </w:p>
    <w:p w14:paraId="4F4A10C4" w14:textId="078594CC" w:rsidR="00351732" w:rsidRDefault="00351732" w:rsidP="00351732">
      <w:pPr>
        <w:pStyle w:val="Listenabsatz"/>
        <w:numPr>
          <w:ilvl w:val="0"/>
          <w:numId w:val="34"/>
        </w:numPr>
      </w:pPr>
      <w:r>
        <w:t>Änderungen an Dateien können nachverfolgt und zurückverfolgt werden</w:t>
      </w:r>
    </w:p>
    <w:p w14:paraId="58417109" w14:textId="5F918B2D" w:rsidR="00351732" w:rsidRDefault="00351732" w:rsidP="00351732">
      <w:pPr>
        <w:pStyle w:val="Listenabsatz"/>
        <w:numPr>
          <w:ilvl w:val="0"/>
          <w:numId w:val="34"/>
        </w:numPr>
      </w:pPr>
      <w:proofErr w:type="spellStart"/>
      <w:r>
        <w:t>Git</w:t>
      </w:r>
      <w:proofErr w:type="spellEnd"/>
      <w:r>
        <w:t xml:space="preserve"> läuft lokal auf deinem Computer</w:t>
      </w:r>
    </w:p>
    <w:p w14:paraId="18D4B312" w14:textId="513552FB" w:rsidR="00351732" w:rsidRDefault="00351732" w:rsidP="00BC05B1"/>
    <w:p w14:paraId="496B89BB" w14:textId="4BBB557E" w:rsidR="00351732" w:rsidRDefault="00351732" w:rsidP="00BC05B1">
      <w:r>
        <w:t>GitHub</w:t>
      </w:r>
    </w:p>
    <w:p w14:paraId="58CC14E4" w14:textId="39CD60E5" w:rsidR="00351732" w:rsidRDefault="00351732" w:rsidP="00351732">
      <w:pPr>
        <w:pStyle w:val="Listenabsatz"/>
        <w:numPr>
          <w:ilvl w:val="0"/>
          <w:numId w:val="34"/>
        </w:numPr>
      </w:pPr>
      <w:r>
        <w:t>Cloudbasierte Plattform zum Speichern und Teilen von Code</w:t>
      </w:r>
    </w:p>
    <w:p w14:paraId="5729A4C8" w14:textId="7850757E" w:rsidR="00351732" w:rsidRDefault="00351732" w:rsidP="00351732">
      <w:pPr>
        <w:pStyle w:val="Listenabsatz"/>
        <w:numPr>
          <w:ilvl w:val="0"/>
          <w:numId w:val="34"/>
        </w:numPr>
      </w:pPr>
      <w:r>
        <w:t xml:space="preserve">Der Code wird in </w:t>
      </w:r>
      <w:proofErr w:type="spellStart"/>
      <w:r>
        <w:t>Repositorys</w:t>
      </w:r>
      <w:proofErr w:type="spellEnd"/>
      <w:r>
        <w:t xml:space="preserve"> gespeichert</w:t>
      </w:r>
    </w:p>
    <w:p w14:paraId="5924694A" w14:textId="71D970FD" w:rsidR="00351732" w:rsidRDefault="00351732" w:rsidP="00351732">
      <w:pPr>
        <w:pStyle w:val="Listenabsatz"/>
        <w:numPr>
          <w:ilvl w:val="0"/>
          <w:numId w:val="34"/>
        </w:numPr>
      </w:pPr>
      <w:r>
        <w:t>Aufgabenverwaltung</w:t>
      </w:r>
    </w:p>
    <w:p w14:paraId="62FAAE6C" w14:textId="52440632" w:rsidR="00351732" w:rsidRDefault="00351732" w:rsidP="00351732">
      <w:pPr>
        <w:pStyle w:val="Listenabsatz"/>
        <w:numPr>
          <w:ilvl w:val="0"/>
          <w:numId w:val="34"/>
        </w:numPr>
      </w:pPr>
      <w:r>
        <w:t>Code-</w:t>
      </w:r>
      <w:proofErr w:type="spellStart"/>
      <w:r>
        <w:t>Rewievs</w:t>
      </w:r>
      <w:proofErr w:type="spellEnd"/>
    </w:p>
    <w:p w14:paraId="4137DBF3" w14:textId="19E22A91" w:rsidR="00351732" w:rsidRDefault="00351732" w:rsidP="00351732">
      <w:pPr>
        <w:pStyle w:val="Listenabsatz"/>
        <w:numPr>
          <w:ilvl w:val="0"/>
          <w:numId w:val="34"/>
        </w:numPr>
      </w:pPr>
      <w:r>
        <w:t>Regeln</w:t>
      </w:r>
    </w:p>
    <w:p w14:paraId="2EA6A6E0" w14:textId="24F57CC7" w:rsidR="00351732" w:rsidRDefault="00351732" w:rsidP="00351732">
      <w:pPr>
        <w:pStyle w:val="Listenabsatz"/>
        <w:numPr>
          <w:ilvl w:val="0"/>
          <w:numId w:val="34"/>
        </w:numPr>
      </w:pPr>
      <w:r>
        <w:t>Automatische Prüfungen</w:t>
      </w:r>
    </w:p>
    <w:p w14:paraId="1F00BBAF" w14:textId="77777777" w:rsidR="00351732" w:rsidRDefault="00351732" w:rsidP="00351732"/>
    <w:p w14:paraId="7D9389D1" w14:textId="136806DB" w:rsidR="008E0EA5" w:rsidRDefault="008E0EA5" w:rsidP="00351732">
      <w:proofErr w:type="spellStart"/>
      <w:r>
        <w:t>Issue</w:t>
      </w:r>
      <w:proofErr w:type="spellEnd"/>
      <w:r>
        <w:t>:</w:t>
      </w:r>
    </w:p>
    <w:p w14:paraId="421F3308" w14:textId="5FFE4AF0" w:rsidR="008E0EA5" w:rsidRDefault="008E0EA5" w:rsidP="008E0EA5">
      <w:pPr>
        <w:pStyle w:val="Listenabsatz"/>
        <w:numPr>
          <w:ilvl w:val="0"/>
          <w:numId w:val="34"/>
        </w:numPr>
      </w:pPr>
      <w:r>
        <w:t>Ein Problem, Bug, eine Aufgabe die gelöst werden soll</w:t>
      </w:r>
    </w:p>
    <w:p w14:paraId="1B8A2209" w14:textId="77777777" w:rsidR="00351732" w:rsidRDefault="00351732" w:rsidP="00351732"/>
    <w:p w14:paraId="7E980A5B" w14:textId="01F808E4" w:rsidR="00351732" w:rsidRDefault="00351732" w:rsidP="00351732">
      <w:r>
        <w:t>Branch:</w:t>
      </w:r>
    </w:p>
    <w:p w14:paraId="0F3B4CB9" w14:textId="5FBE6114" w:rsidR="00351732" w:rsidRDefault="00351732" w:rsidP="00351732">
      <w:pPr>
        <w:pStyle w:val="Listenabsatz"/>
        <w:numPr>
          <w:ilvl w:val="0"/>
          <w:numId w:val="34"/>
        </w:numPr>
      </w:pPr>
      <w:r>
        <w:t xml:space="preserve">Entwicklungszweig </w:t>
      </w:r>
    </w:p>
    <w:p w14:paraId="6395B62D" w14:textId="44D07B3C" w:rsidR="00351732" w:rsidRDefault="00351732" w:rsidP="00351732">
      <w:pPr>
        <w:pStyle w:val="Listenabsatz"/>
        <w:numPr>
          <w:ilvl w:val="0"/>
          <w:numId w:val="34"/>
        </w:numPr>
      </w:pPr>
      <w:r>
        <w:t>Der aktuelle lauffähige Code läuft im Main-Branch</w:t>
      </w:r>
    </w:p>
    <w:p w14:paraId="10BD0FCE" w14:textId="6B80A2D1" w:rsidR="008E0EA5" w:rsidRDefault="008E0EA5" w:rsidP="00351732">
      <w:pPr>
        <w:pStyle w:val="Listenabsatz"/>
        <w:numPr>
          <w:ilvl w:val="0"/>
          <w:numId w:val="34"/>
        </w:numPr>
      </w:pPr>
      <w:r>
        <w:t>Zur Implementierung einer neuen Funktion wird ein neuer Entwicklungszweig auf Basis eines anderen Zweiges erstellt, in dem die Funktion implementiert und getestet wird (Feature-Branch).</w:t>
      </w:r>
    </w:p>
    <w:p w14:paraId="6D6920A7" w14:textId="2B7E50C0" w:rsidR="008E0EA5" w:rsidRDefault="008E0EA5" w:rsidP="00351732">
      <w:pPr>
        <w:pStyle w:val="Listenabsatz"/>
        <w:numPr>
          <w:ilvl w:val="0"/>
          <w:numId w:val="34"/>
        </w:numPr>
      </w:pPr>
      <w:r>
        <w:t>Wenn die Implementierung so weit abgeschlossen ist, kann ein Pull Request gestellt werden.</w:t>
      </w:r>
    </w:p>
    <w:p w14:paraId="089F245C" w14:textId="77777777" w:rsidR="008E0EA5" w:rsidRDefault="008E0EA5" w:rsidP="008E0EA5"/>
    <w:p w14:paraId="2ED1A67C" w14:textId="148D4988" w:rsidR="008E0EA5" w:rsidRDefault="008E0EA5" w:rsidP="008E0EA5">
      <w:r>
        <w:t>Pull Request:</w:t>
      </w:r>
    </w:p>
    <w:p w14:paraId="4AD5840E" w14:textId="2A2FC6D3" w:rsidR="008E0EA5" w:rsidRDefault="008E0EA5" w:rsidP="008E0EA5">
      <w:pPr>
        <w:pStyle w:val="Listenabsatz"/>
        <w:numPr>
          <w:ilvl w:val="0"/>
          <w:numId w:val="34"/>
        </w:numPr>
      </w:pPr>
      <w:r>
        <w:t>Die Anfrage, Änderungen, die in einem Branch gemacht wurden, in einem anderen Branch zu übernehmen.</w:t>
      </w:r>
    </w:p>
    <w:p w14:paraId="7D0734BF" w14:textId="1791D5C8" w:rsidR="008E0EA5" w:rsidRDefault="008E0EA5" w:rsidP="008E0EA5">
      <w:pPr>
        <w:pStyle w:val="Listenabsatz"/>
        <w:numPr>
          <w:ilvl w:val="0"/>
          <w:numId w:val="34"/>
        </w:numPr>
      </w:pPr>
      <w:r>
        <w:t>Code kann überprüft werden (Review)</w:t>
      </w:r>
    </w:p>
    <w:p w14:paraId="66CD1828" w14:textId="31F036B6" w:rsidR="008E0EA5" w:rsidRDefault="008E0EA5" w:rsidP="008E0EA5">
      <w:pPr>
        <w:pStyle w:val="Listenabsatz"/>
        <w:numPr>
          <w:ilvl w:val="0"/>
          <w:numId w:val="34"/>
        </w:numPr>
      </w:pPr>
      <w:r>
        <w:t>Kommentare können geschrieben werden</w:t>
      </w:r>
    </w:p>
    <w:p w14:paraId="43BD7E5A" w14:textId="1186F5C4" w:rsidR="008E0EA5" w:rsidRDefault="008E0EA5" w:rsidP="008E0EA5">
      <w:pPr>
        <w:pStyle w:val="Listenabsatz"/>
        <w:numPr>
          <w:ilvl w:val="0"/>
          <w:numId w:val="34"/>
        </w:numPr>
      </w:pPr>
      <w:proofErr w:type="spellStart"/>
      <w:r>
        <w:t>Approval</w:t>
      </w:r>
      <w:proofErr w:type="spellEnd"/>
      <w:r>
        <w:t xml:space="preserve"> kann eingeholt werden</w:t>
      </w:r>
    </w:p>
    <w:p w14:paraId="67633DDB" w14:textId="77777777" w:rsidR="008E0EA5" w:rsidRDefault="008E0EA5" w:rsidP="008E0EA5"/>
    <w:p w14:paraId="1D853175" w14:textId="477C6622" w:rsidR="008E0EA5" w:rsidRDefault="008E0EA5" w:rsidP="008E0EA5">
      <w:proofErr w:type="spellStart"/>
      <w:r>
        <w:t>Merge</w:t>
      </w:r>
      <w:proofErr w:type="spellEnd"/>
      <w:r>
        <w:t>:</w:t>
      </w:r>
    </w:p>
    <w:p w14:paraId="2EC98F17" w14:textId="263CADD0" w:rsidR="008E0EA5" w:rsidRDefault="008E0EA5" w:rsidP="008E0EA5">
      <w:pPr>
        <w:pStyle w:val="Listenabsatz"/>
        <w:numPr>
          <w:ilvl w:val="0"/>
          <w:numId w:val="34"/>
        </w:numPr>
      </w:pPr>
      <w:r>
        <w:lastRenderedPageBreak/>
        <w:t>Die technische Aktion die Änderungen in einem Branch, in einem anderen Branch zu übernehmen.</w:t>
      </w:r>
    </w:p>
    <w:p w14:paraId="63C82E88" w14:textId="2BCA1FA8" w:rsidR="008E0EA5" w:rsidRDefault="008E0EA5" w:rsidP="008E0EA5">
      <w:pPr>
        <w:pStyle w:val="Listenabsatz"/>
        <w:numPr>
          <w:ilvl w:val="0"/>
          <w:numId w:val="34"/>
        </w:numPr>
      </w:pPr>
      <w:r>
        <w:t>Danach sind alle Änderungen im Ziel Branch enthalten</w:t>
      </w:r>
    </w:p>
    <w:p w14:paraId="544A71CB" w14:textId="591CA510" w:rsidR="008E0EA5" w:rsidRDefault="008E0EA5" w:rsidP="008E0EA5">
      <w:pPr>
        <w:pStyle w:val="Listenabsatz"/>
        <w:numPr>
          <w:ilvl w:val="0"/>
          <w:numId w:val="34"/>
        </w:numPr>
      </w:pPr>
      <w:r>
        <w:t>Der Feature-Branch ist meist nicht mehr nötig</w:t>
      </w:r>
    </w:p>
    <w:p w14:paraId="2E72335E" w14:textId="77777777" w:rsidR="008E0EA5" w:rsidRDefault="008E0EA5" w:rsidP="008E0EA5"/>
    <w:p w14:paraId="15EC8544" w14:textId="79AE3A2B" w:rsidR="008E0EA5" w:rsidRDefault="008E0EA5" w:rsidP="008E0EA5">
      <w:r>
        <w:t>Commit:</w:t>
      </w:r>
    </w:p>
    <w:p w14:paraId="45386078" w14:textId="03F99D10" w:rsidR="008E0EA5" w:rsidRDefault="008E0EA5" w:rsidP="008E0EA5">
      <w:pPr>
        <w:pStyle w:val="Listenabsatz"/>
        <w:numPr>
          <w:ilvl w:val="0"/>
          <w:numId w:val="34"/>
        </w:numPr>
      </w:pPr>
      <w:r>
        <w:t>Speicherschritt</w:t>
      </w:r>
    </w:p>
    <w:p w14:paraId="39B630F8" w14:textId="31AEABBB" w:rsidR="008E0EA5" w:rsidRDefault="008E0EA5" w:rsidP="008E0EA5">
      <w:pPr>
        <w:pStyle w:val="Listenabsatz"/>
        <w:numPr>
          <w:ilvl w:val="0"/>
          <w:numId w:val="34"/>
        </w:numPr>
      </w:pPr>
      <w:r>
        <w:t>Beschreibt welche Änderungen gemacht wurden</w:t>
      </w:r>
    </w:p>
    <w:p w14:paraId="139DD955" w14:textId="4C7FBB10" w:rsidR="008E0EA5" w:rsidRDefault="008E0EA5" w:rsidP="008E0EA5">
      <w:pPr>
        <w:pStyle w:val="Listenabsatz"/>
        <w:numPr>
          <w:ilvl w:val="1"/>
          <w:numId w:val="34"/>
        </w:numPr>
      </w:pPr>
      <w:r>
        <w:t>An welcher Datei</w:t>
      </w:r>
    </w:p>
    <w:p w14:paraId="16A19FFD" w14:textId="0B01E2A0" w:rsidR="008E0EA5" w:rsidRDefault="008E0EA5" w:rsidP="008E0EA5">
      <w:pPr>
        <w:pStyle w:val="Listenabsatz"/>
        <w:numPr>
          <w:ilvl w:val="1"/>
          <w:numId w:val="34"/>
        </w:numPr>
      </w:pPr>
      <w:r>
        <w:t>Wann die Änderungen gemacht wurden</w:t>
      </w:r>
    </w:p>
    <w:p w14:paraId="11B25704" w14:textId="5FA9BB6A" w:rsidR="008E0EA5" w:rsidRDefault="008E0EA5" w:rsidP="008E0EA5">
      <w:pPr>
        <w:pStyle w:val="Listenabsatz"/>
        <w:numPr>
          <w:ilvl w:val="1"/>
          <w:numId w:val="34"/>
        </w:numPr>
      </w:pPr>
      <w:r>
        <w:t>Wer die Änderung gemacht hat</w:t>
      </w:r>
    </w:p>
    <w:p w14:paraId="2A85B2D5" w14:textId="52EBFC89" w:rsidR="008E0EA5" w:rsidRDefault="008E0EA5" w:rsidP="008E0EA5">
      <w:pPr>
        <w:pStyle w:val="Listenabsatz"/>
        <w:numPr>
          <w:ilvl w:val="0"/>
          <w:numId w:val="34"/>
        </w:numPr>
      </w:pPr>
      <w:r>
        <w:t>Ein Screenshot des Projektstandes zu einem Zeitpunkt</w:t>
      </w:r>
    </w:p>
    <w:p w14:paraId="41643DD6" w14:textId="700E6B40" w:rsidR="008E0EA5" w:rsidRDefault="008E0EA5" w:rsidP="008E0EA5">
      <w:pPr>
        <w:pStyle w:val="Listenabsatz"/>
        <w:numPr>
          <w:ilvl w:val="0"/>
          <w:numId w:val="34"/>
        </w:numPr>
      </w:pPr>
      <w:r>
        <w:t xml:space="preserve">Zu einem späteren Zeitpunkt kann man den Zustand des </w:t>
      </w:r>
      <w:proofErr w:type="spellStart"/>
      <w:r>
        <w:t>Commits</w:t>
      </w:r>
      <w:proofErr w:type="spellEnd"/>
      <w:r>
        <w:t xml:space="preserve"> wieder herstellen</w:t>
      </w:r>
    </w:p>
    <w:p w14:paraId="3F594917" w14:textId="77777777" w:rsidR="008E0EA5" w:rsidRDefault="008E0EA5" w:rsidP="008E0EA5"/>
    <w:p w14:paraId="7C8902D7" w14:textId="45A4780C" w:rsidR="008E0EA5" w:rsidRDefault="008E0EA5" w:rsidP="008E0EA5">
      <w:r>
        <w:t>Push:</w:t>
      </w:r>
    </w:p>
    <w:p w14:paraId="3D88CA6D" w14:textId="5625286B" w:rsidR="008E0EA5" w:rsidRDefault="008E0EA5" w:rsidP="008E0EA5">
      <w:pPr>
        <w:pStyle w:val="Listenabsatz"/>
        <w:numPr>
          <w:ilvl w:val="0"/>
          <w:numId w:val="34"/>
        </w:numPr>
      </w:pPr>
      <w:r>
        <w:t>Ein Commit speichert die Änderungen auf deinem lokalen Computer</w:t>
      </w:r>
    </w:p>
    <w:p w14:paraId="39F82380" w14:textId="29CD2D74" w:rsidR="008E0EA5" w:rsidRDefault="008E0EA5" w:rsidP="008E0EA5">
      <w:pPr>
        <w:pStyle w:val="Listenabsatz"/>
        <w:numPr>
          <w:ilvl w:val="0"/>
          <w:numId w:val="34"/>
        </w:numPr>
      </w:pPr>
      <w:r>
        <w:t xml:space="preserve">Beim Push werden diese Änderungen hochgeladen </w:t>
      </w:r>
    </w:p>
    <w:p w14:paraId="5066BCAF" w14:textId="77777777" w:rsidR="008E0EA5" w:rsidRDefault="008E0EA5" w:rsidP="008E0EA5"/>
    <w:p w14:paraId="755C1BA5" w14:textId="1D6226F1" w:rsidR="008E0EA5" w:rsidRPr="005805C7" w:rsidRDefault="008E0EA5" w:rsidP="008E0EA5">
      <w:pPr>
        <w:rPr>
          <w:b/>
          <w:bCs/>
        </w:rPr>
      </w:pPr>
      <w:proofErr w:type="spellStart"/>
      <w:r w:rsidRPr="005805C7">
        <w:rPr>
          <w:b/>
          <w:bCs/>
        </w:rPr>
        <w:t>Git</w:t>
      </w:r>
      <w:proofErr w:type="spellEnd"/>
      <w:r w:rsidRPr="005805C7">
        <w:rPr>
          <w:b/>
          <w:bCs/>
        </w:rPr>
        <w:t>-Befehle:</w:t>
      </w:r>
    </w:p>
    <w:p w14:paraId="5A77508F" w14:textId="0FE62068" w:rsidR="008E0EA5" w:rsidRPr="005805C7" w:rsidRDefault="008E0EA5" w:rsidP="008E0EA5">
      <w:pPr>
        <w:rPr>
          <w:lang w:val="en-GB"/>
        </w:rPr>
      </w:pPr>
      <w:r w:rsidRPr="005805C7">
        <w:rPr>
          <w:lang w:val="en-GB"/>
        </w:rPr>
        <w:t>git clone &lt;</w:t>
      </w:r>
      <w:proofErr w:type="spellStart"/>
      <w:r w:rsidRPr="005805C7">
        <w:rPr>
          <w:lang w:val="en-GB"/>
        </w:rPr>
        <w:t>url</w:t>
      </w:r>
      <w:proofErr w:type="spellEnd"/>
      <w:r w:rsidRPr="005805C7">
        <w:rPr>
          <w:lang w:val="en-GB"/>
        </w:rPr>
        <w:t xml:space="preserve">&gt; </w:t>
      </w:r>
      <w:r w:rsidRPr="005805C7">
        <w:rPr>
          <w:lang w:val="en-GB"/>
        </w:rPr>
        <w:tab/>
      </w:r>
      <w:r w:rsidRPr="005805C7">
        <w:rPr>
          <w:lang w:val="en-GB"/>
        </w:rPr>
        <w:tab/>
      </w:r>
      <w:r w:rsidRPr="005805C7">
        <w:rPr>
          <w:lang w:val="en-GB"/>
        </w:rPr>
        <w:tab/>
        <w:t xml:space="preserve">Git Repository </w:t>
      </w:r>
      <w:proofErr w:type="spellStart"/>
      <w:r w:rsidRPr="005805C7">
        <w:rPr>
          <w:lang w:val="en-GB"/>
        </w:rPr>
        <w:t>clonen</w:t>
      </w:r>
      <w:proofErr w:type="spellEnd"/>
    </w:p>
    <w:p w14:paraId="008786B2" w14:textId="07E855A0" w:rsidR="008E0EA5" w:rsidRDefault="008E0EA5" w:rsidP="008E0EA5"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  <w:r>
        <w:tab/>
      </w:r>
      <w:r>
        <w:tab/>
      </w:r>
      <w:r>
        <w:tab/>
      </w:r>
      <w:r>
        <w:tab/>
        <w:t>Status prüfen, es folgt eine Menge an geänderten Dateien</w:t>
      </w:r>
    </w:p>
    <w:p w14:paraId="3FE5900F" w14:textId="0C4BD683" w:rsidR="008E0EA5" w:rsidRDefault="008E0EA5" w:rsidP="008E0EA5">
      <w:proofErr w:type="spellStart"/>
      <w:r>
        <w:t>git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</w:r>
      <w:r>
        <w:tab/>
        <w:t>Änderungen anzeigen</w:t>
      </w:r>
    </w:p>
    <w:p w14:paraId="0FB91314" w14:textId="7F37C7CC" w:rsidR="008E0EA5" w:rsidRDefault="005805C7" w:rsidP="008E0EA5">
      <w:proofErr w:type="spellStart"/>
      <w:r w:rsidRPr="005805C7">
        <w:t>git</w:t>
      </w:r>
      <w:proofErr w:type="spellEnd"/>
      <w:r w:rsidRPr="005805C7">
        <w:t xml:space="preserve"> </w:t>
      </w:r>
      <w:proofErr w:type="spellStart"/>
      <w:r w:rsidRPr="005805C7">
        <w:t>add</w:t>
      </w:r>
      <w:proofErr w:type="spellEnd"/>
      <w:r w:rsidRPr="005805C7">
        <w:t xml:space="preserve"> </w:t>
      </w:r>
      <w:proofErr w:type="spellStart"/>
      <w:r w:rsidRPr="005805C7">
        <w:t>filename</w:t>
      </w:r>
      <w:proofErr w:type="spellEnd"/>
      <w:r w:rsidRPr="005805C7">
        <w:tab/>
      </w:r>
      <w:r w:rsidRPr="005805C7">
        <w:tab/>
      </w:r>
      <w:r w:rsidRPr="005805C7">
        <w:tab/>
        <w:t>Datei zum C</w:t>
      </w:r>
      <w:r>
        <w:t xml:space="preserve">ommit </w:t>
      </w:r>
      <w:proofErr w:type="spellStart"/>
      <w:r>
        <w:t>vorbereitenn</w:t>
      </w:r>
      <w:proofErr w:type="spellEnd"/>
    </w:p>
    <w:p w14:paraId="79FBE711" w14:textId="4277AF1E" w:rsidR="005805C7" w:rsidRDefault="005805C7" w:rsidP="008E0EA5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„Nachricht“</w:t>
      </w:r>
      <w:r>
        <w:tab/>
      </w:r>
      <w:r>
        <w:tab/>
        <w:t xml:space="preserve">Commit erstellen mit einer </w:t>
      </w:r>
      <w:proofErr w:type="spellStart"/>
      <w:r>
        <w:t>commit</w:t>
      </w:r>
      <w:proofErr w:type="spellEnd"/>
      <w:r>
        <w:t xml:space="preserve"> Nachricht</w:t>
      </w:r>
    </w:p>
    <w:p w14:paraId="1FE56C84" w14:textId="6D8F45CB" w:rsidR="005805C7" w:rsidRDefault="005805C7" w:rsidP="008E0EA5">
      <w:proofErr w:type="spellStart"/>
      <w:r>
        <w:t>git</w:t>
      </w:r>
      <w:proofErr w:type="spellEnd"/>
      <w:r>
        <w:t xml:space="preserve"> push</w:t>
      </w:r>
      <w:r>
        <w:tab/>
      </w:r>
      <w:r>
        <w:tab/>
      </w:r>
      <w:r>
        <w:tab/>
      </w:r>
      <w:r>
        <w:tab/>
        <w:t>Änderungen hochladen</w:t>
      </w:r>
    </w:p>
    <w:p w14:paraId="32024B21" w14:textId="7C6838BE" w:rsidR="005805C7" w:rsidRDefault="005805C7" w:rsidP="008E0EA5">
      <w:proofErr w:type="spellStart"/>
      <w:r>
        <w:t>git</w:t>
      </w:r>
      <w:proofErr w:type="spellEnd"/>
      <w:r>
        <w:t xml:space="preserve"> pull</w:t>
      </w:r>
      <w:r>
        <w:tab/>
      </w:r>
      <w:r>
        <w:tab/>
      </w:r>
      <w:r>
        <w:tab/>
      </w:r>
      <w:r>
        <w:tab/>
      </w:r>
      <w:r>
        <w:tab/>
        <w:t>Änderungen herunterladen</w:t>
      </w:r>
    </w:p>
    <w:p w14:paraId="06CFE0B0" w14:textId="265318BB" w:rsidR="005805C7" w:rsidRDefault="005805C7" w:rsidP="008E0EA5"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&lt;</w:t>
      </w:r>
      <w:proofErr w:type="spellStart"/>
      <w:r>
        <w:t>name</w:t>
      </w:r>
      <w:proofErr w:type="spellEnd"/>
      <w:r>
        <w:t>&gt;</w:t>
      </w:r>
      <w:r>
        <w:tab/>
      </w:r>
      <w:r>
        <w:tab/>
      </w:r>
      <w:r>
        <w:tab/>
        <w:t xml:space="preserve">neuen Branch erstellen auf Basis des aktuellen </w:t>
      </w:r>
      <w:proofErr w:type="spellStart"/>
      <w:r>
        <w:t>Branches</w:t>
      </w:r>
      <w:proofErr w:type="spellEnd"/>
    </w:p>
    <w:p w14:paraId="600B1002" w14:textId="2AE8F9AA" w:rsidR="005805C7" w:rsidRDefault="005805C7" w:rsidP="008E0EA5"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&lt;</w:t>
      </w:r>
      <w:proofErr w:type="spellStart"/>
      <w:r>
        <w:t>branchname</w:t>
      </w:r>
      <w:proofErr w:type="spellEnd"/>
      <w:r>
        <w:t>&gt;</w:t>
      </w:r>
      <w:r>
        <w:tab/>
        <w:t>Zu Branch wechseln</w:t>
      </w:r>
    </w:p>
    <w:p w14:paraId="30BEA9B3" w14:textId="46BEB63D" w:rsidR="005805C7" w:rsidRDefault="005805C7" w:rsidP="008E0EA5"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ab/>
      </w:r>
      <w:r>
        <w:tab/>
      </w:r>
      <w:r>
        <w:tab/>
      </w:r>
      <w:r>
        <w:tab/>
        <w:t xml:space="preserve">alle </w:t>
      </w:r>
      <w:proofErr w:type="spellStart"/>
      <w:r>
        <w:t>Branches</w:t>
      </w:r>
      <w:proofErr w:type="spellEnd"/>
      <w:r>
        <w:t xml:space="preserve"> anzeigen</w:t>
      </w:r>
    </w:p>
    <w:p w14:paraId="2E7CE19F" w14:textId="77777777" w:rsidR="005805C7" w:rsidRPr="005805C7" w:rsidRDefault="005805C7" w:rsidP="008E0EA5"/>
    <w:sectPr w:rsidR="005805C7" w:rsidRPr="005805C7" w:rsidSect="007A384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992" w:bottom="1134" w:left="1418" w:header="62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0FC63" w14:textId="77777777" w:rsidR="002B18E4" w:rsidRDefault="002B18E4" w:rsidP="00222438">
      <w:pPr>
        <w:spacing w:after="0" w:line="240" w:lineRule="auto"/>
      </w:pPr>
      <w:r>
        <w:separator/>
      </w:r>
    </w:p>
  </w:endnote>
  <w:endnote w:type="continuationSeparator" w:id="0">
    <w:p w14:paraId="26EDD0D7" w14:textId="77777777" w:rsidR="002B18E4" w:rsidRDefault="002B18E4" w:rsidP="00222438">
      <w:pPr>
        <w:spacing w:after="0" w:line="240" w:lineRule="auto"/>
      </w:pPr>
      <w:r>
        <w:continuationSeparator/>
      </w:r>
    </w:p>
  </w:endnote>
  <w:endnote w:type="continuationNotice" w:id="1">
    <w:p w14:paraId="7DEE77A0" w14:textId="77777777" w:rsidR="002B18E4" w:rsidRDefault="002B18E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66DAE" w14:textId="77777777" w:rsidR="00351732" w:rsidRDefault="0035173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shd w:val="clear" w:color="auto" w:fill="FEFDD2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77"/>
      <w:gridCol w:w="3827"/>
      <w:gridCol w:w="2694"/>
    </w:tblGrid>
    <w:tr w:rsidR="001408FA" w:rsidRPr="001E0BF9" w14:paraId="1C46BE19" w14:textId="77777777" w:rsidTr="001408FA">
      <w:trPr>
        <w:cantSplit/>
        <w:trHeight w:val="227"/>
      </w:trPr>
      <w:tc>
        <w:tcPr>
          <w:tcW w:w="6804" w:type="dxa"/>
          <w:gridSpan w:val="2"/>
          <w:shd w:val="clear" w:color="auto" w:fill="FFFFFF"/>
          <w:vAlign w:val="center"/>
        </w:tcPr>
        <w:p w14:paraId="46C0A249" w14:textId="2BA00730" w:rsidR="001408FA" w:rsidRPr="001E0BF9" w:rsidRDefault="00000000" w:rsidP="001408FA">
          <w:pPr>
            <w:pStyle w:val="ETAB"/>
            <w:tabs>
              <w:tab w:val="left" w:pos="4530"/>
            </w:tabs>
            <w:spacing w:before="0" w:after="0"/>
            <w:rPr>
              <w:rFonts w:ascii="Arial" w:hAnsi="Arial"/>
              <w:b/>
            </w:rPr>
          </w:pPr>
          <w:sdt>
            <w:sdtPr>
              <w:rPr>
                <w:rFonts w:ascii="Arial" w:hAnsi="Arial"/>
                <w:sz w:val="16"/>
              </w:rPr>
              <w:alias w:val="Titel"/>
              <w:tag w:val=""/>
              <w:id w:val="1928770510"/>
              <w:placeholde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351732">
                <w:rPr>
                  <w:rFonts w:ascii="Arial" w:hAnsi="Arial"/>
                  <w:sz w:val="16"/>
                </w:rPr>
                <w:t>Einführung GitHub</w:t>
              </w:r>
            </w:sdtContent>
          </w:sdt>
        </w:p>
      </w:tc>
      <w:tc>
        <w:tcPr>
          <w:tcW w:w="2694" w:type="dxa"/>
          <w:shd w:val="clear" w:color="auto" w:fill="FFFFFF"/>
          <w:vAlign w:val="center"/>
        </w:tcPr>
        <w:p w14:paraId="671E9BAA" w14:textId="77777777" w:rsidR="001408FA" w:rsidRPr="001E0BF9" w:rsidRDefault="001408FA" w:rsidP="001408FA">
          <w:pPr>
            <w:pStyle w:val="ETAB"/>
            <w:spacing w:before="0" w:after="0"/>
            <w:jc w:val="right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 xml:space="preserve">Seite: </w:t>
          </w:r>
          <w:r w:rsidRPr="001E0BF9">
            <w:rPr>
              <w:rFonts w:ascii="Arial" w:hAnsi="Arial"/>
              <w:sz w:val="16"/>
            </w:rPr>
            <w:fldChar w:fldCharType="begin"/>
          </w:r>
          <w:r w:rsidRPr="001E0BF9">
            <w:rPr>
              <w:rFonts w:ascii="Arial" w:hAnsi="Arial"/>
              <w:sz w:val="16"/>
            </w:rPr>
            <w:instrText>PAGE</w:instrText>
          </w:r>
          <w:r w:rsidRPr="001E0BF9">
            <w:rPr>
              <w:rFonts w:ascii="Arial" w:hAnsi="Arial"/>
              <w:sz w:val="16"/>
            </w:rPr>
            <w:fldChar w:fldCharType="separate"/>
          </w:r>
          <w:r>
            <w:rPr>
              <w:rFonts w:ascii="Arial" w:hAnsi="Arial"/>
              <w:noProof/>
              <w:sz w:val="16"/>
            </w:rPr>
            <w:t>1</w:t>
          </w:r>
          <w:r w:rsidRPr="001E0BF9">
            <w:rPr>
              <w:rFonts w:ascii="Arial" w:hAnsi="Arial"/>
              <w:sz w:val="16"/>
            </w:rPr>
            <w:fldChar w:fldCharType="end"/>
          </w:r>
          <w:r>
            <w:rPr>
              <w:rFonts w:ascii="Arial" w:hAnsi="Arial"/>
              <w:sz w:val="16"/>
            </w:rPr>
            <w:t xml:space="preserve"> von </w:t>
          </w:r>
          <w:r w:rsidRPr="001E0BF9">
            <w:rPr>
              <w:rStyle w:val="Seitenzahl"/>
              <w:rFonts w:ascii="Arial" w:hAnsi="Arial" w:cs="Arial"/>
              <w:snapToGrid w:val="0"/>
              <w:sz w:val="16"/>
              <w:szCs w:val="16"/>
            </w:rPr>
            <w:fldChar w:fldCharType="begin"/>
          </w:r>
          <w:r w:rsidRPr="001E0BF9">
            <w:rPr>
              <w:rStyle w:val="Seitenzahl"/>
              <w:rFonts w:ascii="Arial" w:hAnsi="Arial" w:cs="Arial"/>
              <w:snapToGrid w:val="0"/>
              <w:sz w:val="16"/>
              <w:szCs w:val="16"/>
            </w:rPr>
            <w:instrText xml:space="preserve"> NUMPAGES </w:instrText>
          </w:r>
          <w:r w:rsidRPr="001E0BF9">
            <w:rPr>
              <w:rStyle w:val="Seitenzahl"/>
              <w:rFonts w:ascii="Arial" w:hAnsi="Arial" w:cs="Arial"/>
              <w:snapToGrid w:val="0"/>
              <w:sz w:val="16"/>
              <w:szCs w:val="16"/>
            </w:rPr>
            <w:fldChar w:fldCharType="separate"/>
          </w:r>
          <w:r>
            <w:rPr>
              <w:rStyle w:val="Seitenzahl"/>
              <w:rFonts w:ascii="Arial" w:hAnsi="Arial" w:cs="Arial"/>
              <w:noProof/>
              <w:snapToGrid w:val="0"/>
              <w:sz w:val="16"/>
              <w:szCs w:val="16"/>
            </w:rPr>
            <w:t>1</w:t>
          </w:r>
          <w:r w:rsidRPr="001E0BF9">
            <w:rPr>
              <w:rStyle w:val="Seitenzahl"/>
              <w:rFonts w:ascii="Arial" w:hAnsi="Arial" w:cs="Arial"/>
              <w:snapToGrid w:val="0"/>
              <w:sz w:val="16"/>
              <w:szCs w:val="16"/>
            </w:rPr>
            <w:fldChar w:fldCharType="end"/>
          </w:r>
        </w:p>
      </w:tc>
    </w:tr>
    <w:tr w:rsidR="001408FA" w:rsidRPr="001E0BF9" w14:paraId="199F5D08" w14:textId="77777777" w:rsidTr="001408FA">
      <w:trPr>
        <w:cantSplit/>
        <w:trHeight w:val="227"/>
      </w:trPr>
      <w:tc>
        <w:tcPr>
          <w:tcW w:w="2977" w:type="dxa"/>
          <w:shd w:val="clear" w:color="auto" w:fill="FFFFFF"/>
          <w:vAlign w:val="center"/>
        </w:tcPr>
        <w:p w14:paraId="60F789CA" w14:textId="77777777" w:rsidR="001408FA" w:rsidRPr="001E0BF9" w:rsidRDefault="001408FA" w:rsidP="001408FA">
          <w:pPr>
            <w:pStyle w:val="ETAB"/>
            <w:spacing w:before="0" w:after="0"/>
            <w:rPr>
              <w:rFonts w:ascii="Arial" w:hAnsi="Arial"/>
              <w:sz w:val="16"/>
            </w:rPr>
          </w:pPr>
          <w:r w:rsidRPr="001E0BF9">
            <w:rPr>
              <w:rFonts w:ascii="Arial" w:hAnsi="Arial"/>
              <w:sz w:val="16"/>
            </w:rPr>
            <w:t>Erstellt/Geprüft:</w:t>
          </w:r>
          <w:r>
            <w:rPr>
              <w:rFonts w:ascii="Arial" w:hAnsi="Arial"/>
              <w:sz w:val="16"/>
            </w:rPr>
            <w:t xml:space="preserve"> </w:t>
          </w:r>
        </w:p>
      </w:tc>
      <w:tc>
        <w:tcPr>
          <w:tcW w:w="3827" w:type="dxa"/>
          <w:shd w:val="clear" w:color="auto" w:fill="FFFFFF"/>
          <w:vAlign w:val="center"/>
        </w:tcPr>
        <w:p w14:paraId="136DF9E1" w14:textId="77777777" w:rsidR="001408FA" w:rsidRPr="001E0BF9" w:rsidRDefault="001408FA" w:rsidP="001408FA">
          <w:pPr>
            <w:pStyle w:val="ETAB"/>
            <w:spacing w:before="0" w:after="0"/>
            <w:jc w:val="center"/>
            <w:rPr>
              <w:rFonts w:ascii="Arial" w:hAnsi="Arial"/>
              <w:sz w:val="16"/>
            </w:rPr>
          </w:pPr>
          <w:r w:rsidRPr="001E0BF9">
            <w:rPr>
              <w:rFonts w:ascii="Arial" w:hAnsi="Arial"/>
              <w:sz w:val="16"/>
            </w:rPr>
            <w:t xml:space="preserve">Datum/Revision: </w:t>
          </w:r>
          <w:r>
            <w:rPr>
              <w:rFonts w:ascii="Arial" w:hAnsi="Arial"/>
              <w:sz w:val="16"/>
            </w:rPr>
            <w:t>/ 1</w:t>
          </w:r>
        </w:p>
      </w:tc>
      <w:tc>
        <w:tcPr>
          <w:tcW w:w="2694" w:type="dxa"/>
          <w:shd w:val="clear" w:color="auto" w:fill="FFFFFF"/>
          <w:vAlign w:val="center"/>
        </w:tcPr>
        <w:p w14:paraId="7D17EB00" w14:textId="77777777" w:rsidR="001408FA" w:rsidRPr="001E0BF9" w:rsidRDefault="001408FA" w:rsidP="001408FA">
          <w:pPr>
            <w:pStyle w:val="ETAB"/>
            <w:tabs>
              <w:tab w:val="left" w:pos="922"/>
            </w:tabs>
            <w:spacing w:before="0" w:after="0"/>
            <w:jc w:val="right"/>
            <w:rPr>
              <w:rFonts w:ascii="Arial" w:hAnsi="Arial"/>
              <w:sz w:val="16"/>
            </w:rPr>
          </w:pPr>
          <w:r w:rsidRPr="001E0BF9">
            <w:rPr>
              <w:rFonts w:ascii="Arial" w:hAnsi="Arial"/>
              <w:sz w:val="16"/>
            </w:rPr>
            <w:t>Freigabe:</w:t>
          </w:r>
          <w:r>
            <w:rPr>
              <w:rFonts w:ascii="Arial" w:hAnsi="Arial"/>
              <w:sz w:val="16"/>
            </w:rPr>
            <w:t xml:space="preserve"> </w:t>
          </w:r>
        </w:p>
      </w:tc>
    </w:tr>
  </w:tbl>
  <w:p w14:paraId="11C0C377" w14:textId="77777777" w:rsidR="0032297A" w:rsidRDefault="0032297A" w:rsidP="00372603">
    <w:pPr>
      <w:pStyle w:val="Fuzeile"/>
      <w:ind w:left="57" w:right="5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19FC6" w14:textId="77777777" w:rsidR="00351732" w:rsidRDefault="0035173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D6FE7" w14:textId="77777777" w:rsidR="002B18E4" w:rsidRDefault="002B18E4" w:rsidP="00222438">
      <w:pPr>
        <w:spacing w:after="0" w:line="240" w:lineRule="auto"/>
      </w:pPr>
      <w:r>
        <w:separator/>
      </w:r>
    </w:p>
  </w:footnote>
  <w:footnote w:type="continuationSeparator" w:id="0">
    <w:p w14:paraId="5948DCF1" w14:textId="77777777" w:rsidR="002B18E4" w:rsidRDefault="002B18E4" w:rsidP="00222438">
      <w:pPr>
        <w:spacing w:after="0" w:line="240" w:lineRule="auto"/>
      </w:pPr>
      <w:r>
        <w:continuationSeparator/>
      </w:r>
    </w:p>
  </w:footnote>
  <w:footnote w:type="continuationNotice" w:id="1">
    <w:p w14:paraId="4AF390B2" w14:textId="77777777" w:rsidR="002B18E4" w:rsidRDefault="002B18E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652E1" w14:textId="77777777" w:rsidR="00351732" w:rsidRDefault="0035173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264D6" w14:textId="6846F672" w:rsidR="0032297A" w:rsidRPr="00202D19" w:rsidRDefault="00000000" w:rsidP="00202D19">
    <w:pPr>
      <w:pStyle w:val="berschrift1"/>
      <w:numPr>
        <w:ilvl w:val="0"/>
        <w:numId w:val="0"/>
      </w:numPr>
      <w:tabs>
        <w:tab w:val="left" w:pos="8550"/>
      </w:tabs>
      <w:rPr>
        <w:rFonts w:ascii="Arial" w:hAnsi="Arial" w:cs="Arial"/>
        <w:b w:val="0"/>
      </w:rPr>
    </w:pPr>
    <w:sdt>
      <w:sdtPr>
        <w:rPr>
          <w:noProof/>
        </w:rPr>
        <w:alias w:val="Titel"/>
        <w:tag w:val=""/>
        <w:id w:val="-1446540405"/>
        <w:placeholde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351732">
          <w:rPr>
            <w:noProof/>
          </w:rPr>
          <w:t>Einführung GitHub</w:t>
        </w:r>
      </w:sdtContent>
    </w:sdt>
    <w:r w:rsidR="0032297A" w:rsidRPr="003D2978">
      <w:rPr>
        <w:noProof/>
      </w:rPr>
      <w:drawing>
        <wp:anchor distT="0" distB="0" distL="114300" distR="114300" simplePos="0" relativeHeight="251658240" behindDoc="1" locked="0" layoutInCell="1" allowOverlap="1" wp14:anchorId="6D970868" wp14:editId="562A5CA4">
          <wp:simplePos x="0" y="0"/>
          <wp:positionH relativeFrom="margin">
            <wp:align>right</wp:align>
          </wp:positionH>
          <wp:positionV relativeFrom="paragraph">
            <wp:posOffset>-90805</wp:posOffset>
          </wp:positionV>
          <wp:extent cx="2117462" cy="593725"/>
          <wp:effectExtent l="0" t="0" r="0" b="0"/>
          <wp:wrapNone/>
          <wp:docPr id="1" name="Grafik 1" descr="U:\Projekte\Funktionsbeschreibungen\Stellenbeschreibungen NEU\Logo_Naarmann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:\Projekte\Funktionsbeschreibungen\Stellenbeschreibungen NEU\Logo_Naarmann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7462" cy="593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633340A" w14:textId="77777777" w:rsidR="0032297A" w:rsidRDefault="0032297A" w:rsidP="0032297A">
    <w:pPr>
      <w:pStyle w:val="Kopfzeile"/>
    </w:pPr>
    <w:r>
      <w:t>______________________________________________________________________________________</w:t>
    </w:r>
  </w:p>
  <w:p w14:paraId="55605CB7" w14:textId="77777777" w:rsidR="0032297A" w:rsidRDefault="0032297A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F7256" w14:textId="77777777" w:rsidR="00351732" w:rsidRDefault="0035173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148"/>
    <w:multiLevelType w:val="hybridMultilevel"/>
    <w:tmpl w:val="19BED772"/>
    <w:lvl w:ilvl="0" w:tplc="0407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5A42433"/>
    <w:multiLevelType w:val="hybridMultilevel"/>
    <w:tmpl w:val="D76CD252"/>
    <w:lvl w:ilvl="0" w:tplc="CF72C7F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2B2468"/>
    <w:multiLevelType w:val="hybridMultilevel"/>
    <w:tmpl w:val="CAB87F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612FA"/>
    <w:multiLevelType w:val="hybridMultilevel"/>
    <w:tmpl w:val="5C4893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53442"/>
    <w:multiLevelType w:val="hybridMultilevel"/>
    <w:tmpl w:val="1A6E35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D6D26"/>
    <w:multiLevelType w:val="hybridMultilevel"/>
    <w:tmpl w:val="2FA646F4"/>
    <w:lvl w:ilvl="0" w:tplc="04070001">
      <w:start w:val="1"/>
      <w:numFmt w:val="bullet"/>
      <w:lvlText w:val=""/>
      <w:lvlJc w:val="left"/>
      <w:pPr>
        <w:ind w:left="6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6" w15:restartNumberingAfterBreak="0">
    <w:nsid w:val="11187DF8"/>
    <w:multiLevelType w:val="hybridMultilevel"/>
    <w:tmpl w:val="ED2C5388"/>
    <w:lvl w:ilvl="0" w:tplc="16648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941326"/>
    <w:multiLevelType w:val="hybridMultilevel"/>
    <w:tmpl w:val="BBA89C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B66F8"/>
    <w:multiLevelType w:val="multilevel"/>
    <w:tmpl w:val="128ABD94"/>
    <w:lvl w:ilvl="0">
      <w:start w:val="1"/>
      <w:numFmt w:val="decimal"/>
      <w:pStyle w:val="berschrift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2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DDB1C70"/>
    <w:multiLevelType w:val="hybridMultilevel"/>
    <w:tmpl w:val="6F6618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075537"/>
    <w:multiLevelType w:val="hybridMultilevel"/>
    <w:tmpl w:val="642EA2C2"/>
    <w:lvl w:ilvl="0" w:tplc="9724C8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870654"/>
    <w:multiLevelType w:val="hybridMultilevel"/>
    <w:tmpl w:val="05FE53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AA0219"/>
    <w:multiLevelType w:val="hybridMultilevel"/>
    <w:tmpl w:val="765AF7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2D1B70"/>
    <w:multiLevelType w:val="hybridMultilevel"/>
    <w:tmpl w:val="ACBE7E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855999"/>
    <w:multiLevelType w:val="hybridMultilevel"/>
    <w:tmpl w:val="D062CE22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B330648"/>
    <w:multiLevelType w:val="hybridMultilevel"/>
    <w:tmpl w:val="6E10CA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C671F1"/>
    <w:multiLevelType w:val="multilevel"/>
    <w:tmpl w:val="13D4309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2D0B4B73"/>
    <w:multiLevelType w:val="hybridMultilevel"/>
    <w:tmpl w:val="6F42D0C2"/>
    <w:lvl w:ilvl="0" w:tplc="39F624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A280E"/>
    <w:multiLevelType w:val="hybridMultilevel"/>
    <w:tmpl w:val="779C253C"/>
    <w:lvl w:ilvl="0" w:tplc="91E21A9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426619D"/>
    <w:multiLevelType w:val="hybridMultilevel"/>
    <w:tmpl w:val="BF722BCC"/>
    <w:lvl w:ilvl="0" w:tplc="80B4FA8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65C1914"/>
    <w:multiLevelType w:val="hybridMultilevel"/>
    <w:tmpl w:val="78F82DD6"/>
    <w:lvl w:ilvl="0" w:tplc="206AC4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CB6BD8"/>
    <w:multiLevelType w:val="hybridMultilevel"/>
    <w:tmpl w:val="2ECEE1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3D497B"/>
    <w:multiLevelType w:val="hybridMultilevel"/>
    <w:tmpl w:val="BF92C3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BF02F8"/>
    <w:multiLevelType w:val="hybridMultilevel"/>
    <w:tmpl w:val="3A3674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7300D2"/>
    <w:multiLevelType w:val="hybridMultilevel"/>
    <w:tmpl w:val="6B0640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C14146"/>
    <w:multiLevelType w:val="hybridMultilevel"/>
    <w:tmpl w:val="B19413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9013D6"/>
    <w:multiLevelType w:val="hybridMultilevel"/>
    <w:tmpl w:val="A4F28650"/>
    <w:lvl w:ilvl="0" w:tplc="16648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4F7FDA"/>
    <w:multiLevelType w:val="hybridMultilevel"/>
    <w:tmpl w:val="61627762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DDF6EAF"/>
    <w:multiLevelType w:val="hybridMultilevel"/>
    <w:tmpl w:val="0C54757C"/>
    <w:lvl w:ilvl="0" w:tplc="1664802E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6A9E6C82"/>
    <w:multiLevelType w:val="hybridMultilevel"/>
    <w:tmpl w:val="5E903F3E"/>
    <w:lvl w:ilvl="0" w:tplc="0407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0C17DCF"/>
    <w:multiLevelType w:val="hybridMultilevel"/>
    <w:tmpl w:val="BB344BCE"/>
    <w:lvl w:ilvl="0" w:tplc="A8D6A8A8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35F4C15"/>
    <w:multiLevelType w:val="hybridMultilevel"/>
    <w:tmpl w:val="2B3AD50C"/>
    <w:lvl w:ilvl="0" w:tplc="0407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2" w15:restartNumberingAfterBreak="0">
    <w:nsid w:val="74566720"/>
    <w:multiLevelType w:val="hybridMultilevel"/>
    <w:tmpl w:val="333AAB3E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90843141">
    <w:abstractNumId w:val="27"/>
  </w:num>
  <w:num w:numId="2" w16cid:durableId="89811846">
    <w:abstractNumId w:val="23"/>
  </w:num>
  <w:num w:numId="3" w16cid:durableId="1126240793">
    <w:abstractNumId w:val="3"/>
  </w:num>
  <w:num w:numId="4" w16cid:durableId="1407261281">
    <w:abstractNumId w:val="11"/>
  </w:num>
  <w:num w:numId="5" w16cid:durableId="1252012999">
    <w:abstractNumId w:val="5"/>
  </w:num>
  <w:num w:numId="6" w16cid:durableId="1509977522">
    <w:abstractNumId w:val="12"/>
  </w:num>
  <w:num w:numId="7" w16cid:durableId="1737631213">
    <w:abstractNumId w:val="15"/>
  </w:num>
  <w:num w:numId="8" w16cid:durableId="1505241212">
    <w:abstractNumId w:val="26"/>
  </w:num>
  <w:num w:numId="9" w16cid:durableId="1470322872">
    <w:abstractNumId w:val="28"/>
  </w:num>
  <w:num w:numId="10" w16cid:durableId="1690371385">
    <w:abstractNumId w:val="6"/>
  </w:num>
  <w:num w:numId="11" w16cid:durableId="2043902190">
    <w:abstractNumId w:val="32"/>
  </w:num>
  <w:num w:numId="12" w16cid:durableId="1475179079">
    <w:abstractNumId w:val="1"/>
  </w:num>
  <w:num w:numId="13" w16cid:durableId="351884218">
    <w:abstractNumId w:val="18"/>
  </w:num>
  <w:num w:numId="14" w16cid:durableId="2114931907">
    <w:abstractNumId w:val="20"/>
  </w:num>
  <w:num w:numId="15" w16cid:durableId="326520680">
    <w:abstractNumId w:val="19"/>
  </w:num>
  <w:num w:numId="16" w16cid:durableId="520902293">
    <w:abstractNumId w:val="14"/>
  </w:num>
  <w:num w:numId="17" w16cid:durableId="647171176">
    <w:abstractNumId w:val="8"/>
  </w:num>
  <w:num w:numId="18" w16cid:durableId="1590312130">
    <w:abstractNumId w:val="29"/>
  </w:num>
  <w:num w:numId="19" w16cid:durableId="164974414">
    <w:abstractNumId w:val="21"/>
  </w:num>
  <w:num w:numId="20" w16cid:durableId="1390612629">
    <w:abstractNumId w:val="24"/>
  </w:num>
  <w:num w:numId="21" w16cid:durableId="1061756326">
    <w:abstractNumId w:val="13"/>
  </w:num>
  <w:num w:numId="22" w16cid:durableId="478347612">
    <w:abstractNumId w:val="25"/>
  </w:num>
  <w:num w:numId="23" w16cid:durableId="982349171">
    <w:abstractNumId w:val="7"/>
  </w:num>
  <w:num w:numId="24" w16cid:durableId="1016037087">
    <w:abstractNumId w:val="0"/>
  </w:num>
  <w:num w:numId="25" w16cid:durableId="853492821">
    <w:abstractNumId w:val="4"/>
  </w:num>
  <w:num w:numId="26" w16cid:durableId="1164738463">
    <w:abstractNumId w:val="30"/>
  </w:num>
  <w:num w:numId="27" w16cid:durableId="1356495256">
    <w:abstractNumId w:val="16"/>
  </w:num>
  <w:num w:numId="28" w16cid:durableId="1841584323">
    <w:abstractNumId w:val="8"/>
  </w:num>
  <w:num w:numId="29" w16cid:durableId="635530903">
    <w:abstractNumId w:val="31"/>
  </w:num>
  <w:num w:numId="30" w16cid:durableId="1650161465">
    <w:abstractNumId w:val="2"/>
  </w:num>
  <w:num w:numId="31" w16cid:durableId="2145417121">
    <w:abstractNumId w:val="22"/>
  </w:num>
  <w:num w:numId="32" w16cid:durableId="132021057">
    <w:abstractNumId w:val="17"/>
  </w:num>
  <w:num w:numId="33" w16cid:durableId="1766611700">
    <w:abstractNumId w:val="9"/>
  </w:num>
  <w:num w:numId="34" w16cid:durableId="7890066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732"/>
    <w:rsid w:val="000009B0"/>
    <w:rsid w:val="00007757"/>
    <w:rsid w:val="00014B06"/>
    <w:rsid w:val="00014F0E"/>
    <w:rsid w:val="000209A4"/>
    <w:rsid w:val="000209F2"/>
    <w:rsid w:val="00021E44"/>
    <w:rsid w:val="00026464"/>
    <w:rsid w:val="00033BD9"/>
    <w:rsid w:val="00033F9C"/>
    <w:rsid w:val="000378B1"/>
    <w:rsid w:val="00041E38"/>
    <w:rsid w:val="000431FA"/>
    <w:rsid w:val="00044E37"/>
    <w:rsid w:val="00046D23"/>
    <w:rsid w:val="00053397"/>
    <w:rsid w:val="00054AF4"/>
    <w:rsid w:val="000576F3"/>
    <w:rsid w:val="00066316"/>
    <w:rsid w:val="000664B3"/>
    <w:rsid w:val="00067331"/>
    <w:rsid w:val="00067AED"/>
    <w:rsid w:val="00073888"/>
    <w:rsid w:val="000742EC"/>
    <w:rsid w:val="0007504A"/>
    <w:rsid w:val="00075293"/>
    <w:rsid w:val="000809E3"/>
    <w:rsid w:val="00084466"/>
    <w:rsid w:val="000847F1"/>
    <w:rsid w:val="000863D5"/>
    <w:rsid w:val="00090190"/>
    <w:rsid w:val="00090898"/>
    <w:rsid w:val="0009089E"/>
    <w:rsid w:val="0009106D"/>
    <w:rsid w:val="000912E2"/>
    <w:rsid w:val="00092332"/>
    <w:rsid w:val="000938E1"/>
    <w:rsid w:val="000946B7"/>
    <w:rsid w:val="00097652"/>
    <w:rsid w:val="000A15A5"/>
    <w:rsid w:val="000A2A57"/>
    <w:rsid w:val="000A4F83"/>
    <w:rsid w:val="000B1278"/>
    <w:rsid w:val="000B4BA1"/>
    <w:rsid w:val="000B6125"/>
    <w:rsid w:val="000C1C9C"/>
    <w:rsid w:val="000C1E4F"/>
    <w:rsid w:val="000C2587"/>
    <w:rsid w:val="000C3450"/>
    <w:rsid w:val="000C5591"/>
    <w:rsid w:val="000C5F16"/>
    <w:rsid w:val="000D021E"/>
    <w:rsid w:val="000D0F35"/>
    <w:rsid w:val="000D2465"/>
    <w:rsid w:val="000D27D0"/>
    <w:rsid w:val="000D634D"/>
    <w:rsid w:val="000D679B"/>
    <w:rsid w:val="000D67D0"/>
    <w:rsid w:val="000D6E4C"/>
    <w:rsid w:val="000D77A8"/>
    <w:rsid w:val="000E0CD4"/>
    <w:rsid w:val="000E2E16"/>
    <w:rsid w:val="000E4D86"/>
    <w:rsid w:val="000E525D"/>
    <w:rsid w:val="000E6B45"/>
    <w:rsid w:val="000F2C3C"/>
    <w:rsid w:val="000F41B1"/>
    <w:rsid w:val="000F6E84"/>
    <w:rsid w:val="00101530"/>
    <w:rsid w:val="00102ECE"/>
    <w:rsid w:val="001060B1"/>
    <w:rsid w:val="00106CAC"/>
    <w:rsid w:val="00113120"/>
    <w:rsid w:val="00113C96"/>
    <w:rsid w:val="00116CF7"/>
    <w:rsid w:val="00116E14"/>
    <w:rsid w:val="00120475"/>
    <w:rsid w:val="00120DB5"/>
    <w:rsid w:val="00123282"/>
    <w:rsid w:val="00126116"/>
    <w:rsid w:val="001302BE"/>
    <w:rsid w:val="00130BBC"/>
    <w:rsid w:val="00134730"/>
    <w:rsid w:val="001364CA"/>
    <w:rsid w:val="001408FA"/>
    <w:rsid w:val="00141673"/>
    <w:rsid w:val="00147789"/>
    <w:rsid w:val="00151316"/>
    <w:rsid w:val="001552AB"/>
    <w:rsid w:val="0016278D"/>
    <w:rsid w:val="00170C60"/>
    <w:rsid w:val="00180699"/>
    <w:rsid w:val="00180E2F"/>
    <w:rsid w:val="001821A1"/>
    <w:rsid w:val="00184FC7"/>
    <w:rsid w:val="0018735D"/>
    <w:rsid w:val="001958FA"/>
    <w:rsid w:val="001962DB"/>
    <w:rsid w:val="00196CB0"/>
    <w:rsid w:val="001A018A"/>
    <w:rsid w:val="001A0E08"/>
    <w:rsid w:val="001A1F2C"/>
    <w:rsid w:val="001A2721"/>
    <w:rsid w:val="001A7022"/>
    <w:rsid w:val="001B034C"/>
    <w:rsid w:val="001B3640"/>
    <w:rsid w:val="001C1858"/>
    <w:rsid w:val="001C1D3A"/>
    <w:rsid w:val="001C2805"/>
    <w:rsid w:val="001D0B6A"/>
    <w:rsid w:val="001D1D6C"/>
    <w:rsid w:val="001D37EB"/>
    <w:rsid w:val="001D390A"/>
    <w:rsid w:val="001D487E"/>
    <w:rsid w:val="001D5651"/>
    <w:rsid w:val="001E050F"/>
    <w:rsid w:val="001E05AB"/>
    <w:rsid w:val="001E33AC"/>
    <w:rsid w:val="001E374E"/>
    <w:rsid w:val="001E3B4F"/>
    <w:rsid w:val="001E3B94"/>
    <w:rsid w:val="001E4B13"/>
    <w:rsid w:val="001F17C1"/>
    <w:rsid w:val="001F7EC2"/>
    <w:rsid w:val="0020283A"/>
    <w:rsid w:val="00202D19"/>
    <w:rsid w:val="002066A3"/>
    <w:rsid w:val="00212F0E"/>
    <w:rsid w:val="0021487E"/>
    <w:rsid w:val="002164F1"/>
    <w:rsid w:val="00222438"/>
    <w:rsid w:val="0022398D"/>
    <w:rsid w:val="00232D3C"/>
    <w:rsid w:val="0023544A"/>
    <w:rsid w:val="00237ABF"/>
    <w:rsid w:val="00240D02"/>
    <w:rsid w:val="002456B6"/>
    <w:rsid w:val="00253018"/>
    <w:rsid w:val="00256242"/>
    <w:rsid w:val="00260C9E"/>
    <w:rsid w:val="00260F95"/>
    <w:rsid w:val="00262503"/>
    <w:rsid w:val="00271B83"/>
    <w:rsid w:val="00272AFB"/>
    <w:rsid w:val="002736AB"/>
    <w:rsid w:val="002743DE"/>
    <w:rsid w:val="0027548B"/>
    <w:rsid w:val="00276114"/>
    <w:rsid w:val="00280BDA"/>
    <w:rsid w:val="0028252E"/>
    <w:rsid w:val="00284BB4"/>
    <w:rsid w:val="0029205F"/>
    <w:rsid w:val="00292816"/>
    <w:rsid w:val="00295D86"/>
    <w:rsid w:val="00296EFD"/>
    <w:rsid w:val="002A3A83"/>
    <w:rsid w:val="002A6A7C"/>
    <w:rsid w:val="002A73F7"/>
    <w:rsid w:val="002B18E4"/>
    <w:rsid w:val="002B2120"/>
    <w:rsid w:val="002B2266"/>
    <w:rsid w:val="002B35F3"/>
    <w:rsid w:val="002B555C"/>
    <w:rsid w:val="002B5586"/>
    <w:rsid w:val="002C1C8B"/>
    <w:rsid w:val="002C577C"/>
    <w:rsid w:val="002C59DB"/>
    <w:rsid w:val="002D1FEF"/>
    <w:rsid w:val="002D5248"/>
    <w:rsid w:val="002D7164"/>
    <w:rsid w:val="002E0494"/>
    <w:rsid w:val="002E50D3"/>
    <w:rsid w:val="002E5E87"/>
    <w:rsid w:val="002E6F63"/>
    <w:rsid w:val="002F47E3"/>
    <w:rsid w:val="002F49FE"/>
    <w:rsid w:val="00307101"/>
    <w:rsid w:val="00307814"/>
    <w:rsid w:val="00314B1C"/>
    <w:rsid w:val="0031559C"/>
    <w:rsid w:val="0032173B"/>
    <w:rsid w:val="0032297A"/>
    <w:rsid w:val="00327980"/>
    <w:rsid w:val="00327B2C"/>
    <w:rsid w:val="00330568"/>
    <w:rsid w:val="00333CFD"/>
    <w:rsid w:val="00335EB0"/>
    <w:rsid w:val="003370A0"/>
    <w:rsid w:val="00343D98"/>
    <w:rsid w:val="00344F4E"/>
    <w:rsid w:val="003468B5"/>
    <w:rsid w:val="003468BF"/>
    <w:rsid w:val="00346FC7"/>
    <w:rsid w:val="00347E24"/>
    <w:rsid w:val="00350103"/>
    <w:rsid w:val="00350A74"/>
    <w:rsid w:val="00351732"/>
    <w:rsid w:val="00352801"/>
    <w:rsid w:val="0035672E"/>
    <w:rsid w:val="003651E0"/>
    <w:rsid w:val="00367CD3"/>
    <w:rsid w:val="00372603"/>
    <w:rsid w:val="00372990"/>
    <w:rsid w:val="00381370"/>
    <w:rsid w:val="00381BC0"/>
    <w:rsid w:val="00381E4C"/>
    <w:rsid w:val="00387C93"/>
    <w:rsid w:val="00393B31"/>
    <w:rsid w:val="0039533B"/>
    <w:rsid w:val="0039555C"/>
    <w:rsid w:val="003A0D92"/>
    <w:rsid w:val="003A1132"/>
    <w:rsid w:val="003A2F96"/>
    <w:rsid w:val="003A5A05"/>
    <w:rsid w:val="003A5B40"/>
    <w:rsid w:val="003A64A5"/>
    <w:rsid w:val="003B5B60"/>
    <w:rsid w:val="003C0E7D"/>
    <w:rsid w:val="003C0E8B"/>
    <w:rsid w:val="003C1552"/>
    <w:rsid w:val="003C3C31"/>
    <w:rsid w:val="003D0951"/>
    <w:rsid w:val="003D5943"/>
    <w:rsid w:val="003D66F0"/>
    <w:rsid w:val="003D69F9"/>
    <w:rsid w:val="003D6D04"/>
    <w:rsid w:val="003D7FCF"/>
    <w:rsid w:val="003E028F"/>
    <w:rsid w:val="003E17E7"/>
    <w:rsid w:val="003E187D"/>
    <w:rsid w:val="003E22A8"/>
    <w:rsid w:val="003E4F0A"/>
    <w:rsid w:val="003F6224"/>
    <w:rsid w:val="004000D5"/>
    <w:rsid w:val="004003AA"/>
    <w:rsid w:val="004008E4"/>
    <w:rsid w:val="004010D7"/>
    <w:rsid w:val="004036E2"/>
    <w:rsid w:val="00406612"/>
    <w:rsid w:val="004107E8"/>
    <w:rsid w:val="00414124"/>
    <w:rsid w:val="00414E8D"/>
    <w:rsid w:val="00423B56"/>
    <w:rsid w:val="00424062"/>
    <w:rsid w:val="004249AE"/>
    <w:rsid w:val="00432277"/>
    <w:rsid w:val="00432A54"/>
    <w:rsid w:val="0043460B"/>
    <w:rsid w:val="00436FC6"/>
    <w:rsid w:val="0043784A"/>
    <w:rsid w:val="004430F0"/>
    <w:rsid w:val="00447D53"/>
    <w:rsid w:val="004500AC"/>
    <w:rsid w:val="00454F43"/>
    <w:rsid w:val="00455436"/>
    <w:rsid w:val="00457916"/>
    <w:rsid w:val="00457D17"/>
    <w:rsid w:val="004679F8"/>
    <w:rsid w:val="00473CFB"/>
    <w:rsid w:val="004740EA"/>
    <w:rsid w:val="00475933"/>
    <w:rsid w:val="00477B15"/>
    <w:rsid w:val="00480C05"/>
    <w:rsid w:val="00480F2D"/>
    <w:rsid w:val="0048115A"/>
    <w:rsid w:val="00493995"/>
    <w:rsid w:val="00497E1E"/>
    <w:rsid w:val="004A02C7"/>
    <w:rsid w:val="004B095C"/>
    <w:rsid w:val="004B29FE"/>
    <w:rsid w:val="004B58C7"/>
    <w:rsid w:val="004B69A9"/>
    <w:rsid w:val="004B6ED1"/>
    <w:rsid w:val="004B7E1C"/>
    <w:rsid w:val="004C117A"/>
    <w:rsid w:val="004C59C4"/>
    <w:rsid w:val="004D2291"/>
    <w:rsid w:val="004D399B"/>
    <w:rsid w:val="004D7DC0"/>
    <w:rsid w:val="004E103F"/>
    <w:rsid w:val="004E3E79"/>
    <w:rsid w:val="004F091D"/>
    <w:rsid w:val="004F0A84"/>
    <w:rsid w:val="004F0DE2"/>
    <w:rsid w:val="004F13FD"/>
    <w:rsid w:val="00502936"/>
    <w:rsid w:val="00503C69"/>
    <w:rsid w:val="00505DF0"/>
    <w:rsid w:val="00506A95"/>
    <w:rsid w:val="00507C6C"/>
    <w:rsid w:val="00512592"/>
    <w:rsid w:val="00516A8C"/>
    <w:rsid w:val="00520696"/>
    <w:rsid w:val="0052635C"/>
    <w:rsid w:val="00526436"/>
    <w:rsid w:val="005324B3"/>
    <w:rsid w:val="00535BE3"/>
    <w:rsid w:val="005436E0"/>
    <w:rsid w:val="00545C35"/>
    <w:rsid w:val="0055034E"/>
    <w:rsid w:val="005574D6"/>
    <w:rsid w:val="0056380D"/>
    <w:rsid w:val="00564114"/>
    <w:rsid w:val="005661C2"/>
    <w:rsid w:val="005678AA"/>
    <w:rsid w:val="0057039C"/>
    <w:rsid w:val="0057705A"/>
    <w:rsid w:val="005772B2"/>
    <w:rsid w:val="005805C7"/>
    <w:rsid w:val="00580B91"/>
    <w:rsid w:val="00591919"/>
    <w:rsid w:val="00592941"/>
    <w:rsid w:val="00594AFE"/>
    <w:rsid w:val="00597333"/>
    <w:rsid w:val="00597EC3"/>
    <w:rsid w:val="005A05B1"/>
    <w:rsid w:val="005A11D9"/>
    <w:rsid w:val="005A1A44"/>
    <w:rsid w:val="005A2B2C"/>
    <w:rsid w:val="005A6FF2"/>
    <w:rsid w:val="005A7CAF"/>
    <w:rsid w:val="005B0271"/>
    <w:rsid w:val="005B1895"/>
    <w:rsid w:val="005B58A8"/>
    <w:rsid w:val="005B7059"/>
    <w:rsid w:val="005C6B1F"/>
    <w:rsid w:val="005C6CAD"/>
    <w:rsid w:val="005C6D5A"/>
    <w:rsid w:val="005C6E01"/>
    <w:rsid w:val="005D4A5B"/>
    <w:rsid w:val="005D4B41"/>
    <w:rsid w:val="005E12E3"/>
    <w:rsid w:val="005E1D2C"/>
    <w:rsid w:val="005E2760"/>
    <w:rsid w:val="005E4DB7"/>
    <w:rsid w:val="005E5D72"/>
    <w:rsid w:val="005E5F7F"/>
    <w:rsid w:val="005F2C80"/>
    <w:rsid w:val="005F3B47"/>
    <w:rsid w:val="005F79A0"/>
    <w:rsid w:val="00600100"/>
    <w:rsid w:val="00601A4B"/>
    <w:rsid w:val="00605331"/>
    <w:rsid w:val="00607988"/>
    <w:rsid w:val="006101B7"/>
    <w:rsid w:val="00612511"/>
    <w:rsid w:val="00612A73"/>
    <w:rsid w:val="00613F81"/>
    <w:rsid w:val="0061551F"/>
    <w:rsid w:val="006219DB"/>
    <w:rsid w:val="00630ABB"/>
    <w:rsid w:val="00632BE6"/>
    <w:rsid w:val="006376F1"/>
    <w:rsid w:val="0064310D"/>
    <w:rsid w:val="006438C4"/>
    <w:rsid w:val="006462B2"/>
    <w:rsid w:val="00646308"/>
    <w:rsid w:val="00650F14"/>
    <w:rsid w:val="00651D53"/>
    <w:rsid w:val="006604A3"/>
    <w:rsid w:val="00661E25"/>
    <w:rsid w:val="00662917"/>
    <w:rsid w:val="00663FBB"/>
    <w:rsid w:val="00667965"/>
    <w:rsid w:val="00670726"/>
    <w:rsid w:val="00670E35"/>
    <w:rsid w:val="0067293D"/>
    <w:rsid w:val="00675A25"/>
    <w:rsid w:val="00680025"/>
    <w:rsid w:val="00682F4B"/>
    <w:rsid w:val="00684BE8"/>
    <w:rsid w:val="00687EBA"/>
    <w:rsid w:val="00692FE8"/>
    <w:rsid w:val="00693013"/>
    <w:rsid w:val="00693BFE"/>
    <w:rsid w:val="006A220E"/>
    <w:rsid w:val="006A5A2E"/>
    <w:rsid w:val="006A75F1"/>
    <w:rsid w:val="006B43C8"/>
    <w:rsid w:val="006B53A5"/>
    <w:rsid w:val="006B6693"/>
    <w:rsid w:val="006B71F3"/>
    <w:rsid w:val="006B7532"/>
    <w:rsid w:val="006B76B2"/>
    <w:rsid w:val="006B7E1D"/>
    <w:rsid w:val="006C0818"/>
    <w:rsid w:val="006C0B54"/>
    <w:rsid w:val="006C10C8"/>
    <w:rsid w:val="006C19DA"/>
    <w:rsid w:val="006C1CBC"/>
    <w:rsid w:val="006D1B22"/>
    <w:rsid w:val="006D2E97"/>
    <w:rsid w:val="006D5029"/>
    <w:rsid w:val="006D56AB"/>
    <w:rsid w:val="006D5FAD"/>
    <w:rsid w:val="006D6DB6"/>
    <w:rsid w:val="006D7B3D"/>
    <w:rsid w:val="006D7E4B"/>
    <w:rsid w:val="006E4D98"/>
    <w:rsid w:val="006E74D1"/>
    <w:rsid w:val="006F01E6"/>
    <w:rsid w:val="006F2250"/>
    <w:rsid w:val="006F24E3"/>
    <w:rsid w:val="006F7268"/>
    <w:rsid w:val="0070039B"/>
    <w:rsid w:val="007028F5"/>
    <w:rsid w:val="00704AAB"/>
    <w:rsid w:val="00704F9A"/>
    <w:rsid w:val="00714898"/>
    <w:rsid w:val="007202A2"/>
    <w:rsid w:val="00720378"/>
    <w:rsid w:val="00723268"/>
    <w:rsid w:val="0072348F"/>
    <w:rsid w:val="00733774"/>
    <w:rsid w:val="00733D1A"/>
    <w:rsid w:val="00735726"/>
    <w:rsid w:val="00736013"/>
    <w:rsid w:val="00744A81"/>
    <w:rsid w:val="00751BA5"/>
    <w:rsid w:val="00752FCB"/>
    <w:rsid w:val="007551C6"/>
    <w:rsid w:val="00757D03"/>
    <w:rsid w:val="00760907"/>
    <w:rsid w:val="007625B6"/>
    <w:rsid w:val="007632EF"/>
    <w:rsid w:val="00766E26"/>
    <w:rsid w:val="00767C68"/>
    <w:rsid w:val="00770A9E"/>
    <w:rsid w:val="00770B38"/>
    <w:rsid w:val="00771653"/>
    <w:rsid w:val="00771E36"/>
    <w:rsid w:val="00772BC7"/>
    <w:rsid w:val="00774E21"/>
    <w:rsid w:val="00775795"/>
    <w:rsid w:val="00777219"/>
    <w:rsid w:val="00777D93"/>
    <w:rsid w:val="0078021D"/>
    <w:rsid w:val="00781129"/>
    <w:rsid w:val="007828DB"/>
    <w:rsid w:val="007851EF"/>
    <w:rsid w:val="00792932"/>
    <w:rsid w:val="00795725"/>
    <w:rsid w:val="0079796E"/>
    <w:rsid w:val="00797BB1"/>
    <w:rsid w:val="007A1279"/>
    <w:rsid w:val="007A3849"/>
    <w:rsid w:val="007A4084"/>
    <w:rsid w:val="007B0C78"/>
    <w:rsid w:val="007B2473"/>
    <w:rsid w:val="007B5707"/>
    <w:rsid w:val="007B7C42"/>
    <w:rsid w:val="007C26E5"/>
    <w:rsid w:val="007C282B"/>
    <w:rsid w:val="007C2878"/>
    <w:rsid w:val="007C2B7A"/>
    <w:rsid w:val="007C3942"/>
    <w:rsid w:val="007D0BF3"/>
    <w:rsid w:val="007D312C"/>
    <w:rsid w:val="007D351C"/>
    <w:rsid w:val="007D565C"/>
    <w:rsid w:val="007D6A7E"/>
    <w:rsid w:val="007D7246"/>
    <w:rsid w:val="007E019F"/>
    <w:rsid w:val="007E57CA"/>
    <w:rsid w:val="007E592E"/>
    <w:rsid w:val="007E630A"/>
    <w:rsid w:val="007E7E0F"/>
    <w:rsid w:val="007F05D2"/>
    <w:rsid w:val="007F106A"/>
    <w:rsid w:val="007F18ED"/>
    <w:rsid w:val="007F31D9"/>
    <w:rsid w:val="007F52E5"/>
    <w:rsid w:val="007F705F"/>
    <w:rsid w:val="00800265"/>
    <w:rsid w:val="00805EF4"/>
    <w:rsid w:val="00806448"/>
    <w:rsid w:val="00807F25"/>
    <w:rsid w:val="008107F7"/>
    <w:rsid w:val="00813A47"/>
    <w:rsid w:val="00814C3F"/>
    <w:rsid w:val="0081565C"/>
    <w:rsid w:val="00817E70"/>
    <w:rsid w:val="0082175A"/>
    <w:rsid w:val="008228FC"/>
    <w:rsid w:val="00822DB7"/>
    <w:rsid w:val="00824536"/>
    <w:rsid w:val="0082473B"/>
    <w:rsid w:val="00831D23"/>
    <w:rsid w:val="00835338"/>
    <w:rsid w:val="00837599"/>
    <w:rsid w:val="00837E60"/>
    <w:rsid w:val="00846F58"/>
    <w:rsid w:val="00852C27"/>
    <w:rsid w:val="00852ECD"/>
    <w:rsid w:val="008539C7"/>
    <w:rsid w:val="00857892"/>
    <w:rsid w:val="00860CA5"/>
    <w:rsid w:val="008626BA"/>
    <w:rsid w:val="00862E7D"/>
    <w:rsid w:val="00873715"/>
    <w:rsid w:val="00877C2B"/>
    <w:rsid w:val="0088066F"/>
    <w:rsid w:val="00881231"/>
    <w:rsid w:val="00883F8C"/>
    <w:rsid w:val="008878B6"/>
    <w:rsid w:val="00892FDB"/>
    <w:rsid w:val="008A46C5"/>
    <w:rsid w:val="008A6D60"/>
    <w:rsid w:val="008B12D9"/>
    <w:rsid w:val="008B1603"/>
    <w:rsid w:val="008B2509"/>
    <w:rsid w:val="008B2B71"/>
    <w:rsid w:val="008B3A47"/>
    <w:rsid w:val="008B4AD1"/>
    <w:rsid w:val="008B69C3"/>
    <w:rsid w:val="008C386A"/>
    <w:rsid w:val="008C4247"/>
    <w:rsid w:val="008C6426"/>
    <w:rsid w:val="008C690A"/>
    <w:rsid w:val="008C73D3"/>
    <w:rsid w:val="008C7B24"/>
    <w:rsid w:val="008C7C64"/>
    <w:rsid w:val="008D018B"/>
    <w:rsid w:val="008D12B9"/>
    <w:rsid w:val="008D17EC"/>
    <w:rsid w:val="008D1D09"/>
    <w:rsid w:val="008D4A27"/>
    <w:rsid w:val="008D4DF3"/>
    <w:rsid w:val="008D7630"/>
    <w:rsid w:val="008E0EA5"/>
    <w:rsid w:val="008E3F82"/>
    <w:rsid w:val="008E7FB4"/>
    <w:rsid w:val="008F16FA"/>
    <w:rsid w:val="008F385D"/>
    <w:rsid w:val="008F4665"/>
    <w:rsid w:val="008F4EF6"/>
    <w:rsid w:val="008F5D4A"/>
    <w:rsid w:val="008F6A65"/>
    <w:rsid w:val="0090059F"/>
    <w:rsid w:val="0090096B"/>
    <w:rsid w:val="00901236"/>
    <w:rsid w:val="00901B15"/>
    <w:rsid w:val="0090491A"/>
    <w:rsid w:val="00906FA8"/>
    <w:rsid w:val="0090710D"/>
    <w:rsid w:val="009107D3"/>
    <w:rsid w:val="009110B0"/>
    <w:rsid w:val="0091262C"/>
    <w:rsid w:val="009132A7"/>
    <w:rsid w:val="009203C5"/>
    <w:rsid w:val="00920E20"/>
    <w:rsid w:val="00921027"/>
    <w:rsid w:val="009245A1"/>
    <w:rsid w:val="0092525B"/>
    <w:rsid w:val="00931E19"/>
    <w:rsid w:val="009370F9"/>
    <w:rsid w:val="00940083"/>
    <w:rsid w:val="00944024"/>
    <w:rsid w:val="00944639"/>
    <w:rsid w:val="00944EEA"/>
    <w:rsid w:val="00945D47"/>
    <w:rsid w:val="00950561"/>
    <w:rsid w:val="009512DA"/>
    <w:rsid w:val="00952993"/>
    <w:rsid w:val="00962F22"/>
    <w:rsid w:val="009630C3"/>
    <w:rsid w:val="00963A44"/>
    <w:rsid w:val="00963B8E"/>
    <w:rsid w:val="009659EC"/>
    <w:rsid w:val="00967130"/>
    <w:rsid w:val="009708F3"/>
    <w:rsid w:val="00974041"/>
    <w:rsid w:val="009743FF"/>
    <w:rsid w:val="00975750"/>
    <w:rsid w:val="00975EF0"/>
    <w:rsid w:val="00976DFB"/>
    <w:rsid w:val="00981290"/>
    <w:rsid w:val="00981BCE"/>
    <w:rsid w:val="00992C5B"/>
    <w:rsid w:val="0099341F"/>
    <w:rsid w:val="00994EE5"/>
    <w:rsid w:val="009A1E7C"/>
    <w:rsid w:val="009A354C"/>
    <w:rsid w:val="009A385F"/>
    <w:rsid w:val="009A5D8F"/>
    <w:rsid w:val="009B0212"/>
    <w:rsid w:val="009B0C69"/>
    <w:rsid w:val="009C3D23"/>
    <w:rsid w:val="009C693D"/>
    <w:rsid w:val="009E0A84"/>
    <w:rsid w:val="009E1205"/>
    <w:rsid w:val="009E226D"/>
    <w:rsid w:val="009E2483"/>
    <w:rsid w:val="009E7DD8"/>
    <w:rsid w:val="009F084C"/>
    <w:rsid w:val="009F0C87"/>
    <w:rsid w:val="009F1844"/>
    <w:rsid w:val="009F1BA3"/>
    <w:rsid w:val="009F358A"/>
    <w:rsid w:val="009F7DB1"/>
    <w:rsid w:val="00A0143F"/>
    <w:rsid w:val="00A01D47"/>
    <w:rsid w:val="00A14CC4"/>
    <w:rsid w:val="00A164A1"/>
    <w:rsid w:val="00A238C3"/>
    <w:rsid w:val="00A30018"/>
    <w:rsid w:val="00A33DA1"/>
    <w:rsid w:val="00A35058"/>
    <w:rsid w:val="00A37101"/>
    <w:rsid w:val="00A4379D"/>
    <w:rsid w:val="00A43E67"/>
    <w:rsid w:val="00A44E86"/>
    <w:rsid w:val="00A44ED7"/>
    <w:rsid w:val="00A455BC"/>
    <w:rsid w:val="00A46262"/>
    <w:rsid w:val="00A472BE"/>
    <w:rsid w:val="00A475A1"/>
    <w:rsid w:val="00A50C7F"/>
    <w:rsid w:val="00A543F5"/>
    <w:rsid w:val="00A55264"/>
    <w:rsid w:val="00A56FA0"/>
    <w:rsid w:val="00A57C33"/>
    <w:rsid w:val="00A57D97"/>
    <w:rsid w:val="00A60015"/>
    <w:rsid w:val="00A60B3F"/>
    <w:rsid w:val="00A62050"/>
    <w:rsid w:val="00A62B37"/>
    <w:rsid w:val="00A65D94"/>
    <w:rsid w:val="00A70DC4"/>
    <w:rsid w:val="00A71F1E"/>
    <w:rsid w:val="00A77530"/>
    <w:rsid w:val="00A777F9"/>
    <w:rsid w:val="00A8104C"/>
    <w:rsid w:val="00A82E32"/>
    <w:rsid w:val="00A844FA"/>
    <w:rsid w:val="00A859A3"/>
    <w:rsid w:val="00A86757"/>
    <w:rsid w:val="00A90E6F"/>
    <w:rsid w:val="00A917FC"/>
    <w:rsid w:val="00A92EA2"/>
    <w:rsid w:val="00A949B4"/>
    <w:rsid w:val="00A94DF5"/>
    <w:rsid w:val="00A96214"/>
    <w:rsid w:val="00AA4020"/>
    <w:rsid w:val="00AA4A83"/>
    <w:rsid w:val="00AB5F44"/>
    <w:rsid w:val="00AC3181"/>
    <w:rsid w:val="00AC6B44"/>
    <w:rsid w:val="00AC6BC2"/>
    <w:rsid w:val="00AD1F09"/>
    <w:rsid w:val="00AD3D77"/>
    <w:rsid w:val="00AD5852"/>
    <w:rsid w:val="00AD66B9"/>
    <w:rsid w:val="00AD6739"/>
    <w:rsid w:val="00AD772F"/>
    <w:rsid w:val="00AE3221"/>
    <w:rsid w:val="00AE3CAD"/>
    <w:rsid w:val="00AE6AD9"/>
    <w:rsid w:val="00AE7908"/>
    <w:rsid w:val="00AF367D"/>
    <w:rsid w:val="00B0064D"/>
    <w:rsid w:val="00B01E42"/>
    <w:rsid w:val="00B055F9"/>
    <w:rsid w:val="00B1037E"/>
    <w:rsid w:val="00B14975"/>
    <w:rsid w:val="00B14A2B"/>
    <w:rsid w:val="00B17092"/>
    <w:rsid w:val="00B17836"/>
    <w:rsid w:val="00B206D0"/>
    <w:rsid w:val="00B2139E"/>
    <w:rsid w:val="00B23663"/>
    <w:rsid w:val="00B255A3"/>
    <w:rsid w:val="00B264A7"/>
    <w:rsid w:val="00B30DC7"/>
    <w:rsid w:val="00B32A97"/>
    <w:rsid w:val="00B34C7A"/>
    <w:rsid w:val="00B34E38"/>
    <w:rsid w:val="00B34F4D"/>
    <w:rsid w:val="00B351D6"/>
    <w:rsid w:val="00B35573"/>
    <w:rsid w:val="00B37A2F"/>
    <w:rsid w:val="00B40B64"/>
    <w:rsid w:val="00B42D27"/>
    <w:rsid w:val="00B44B8D"/>
    <w:rsid w:val="00B45120"/>
    <w:rsid w:val="00B45E01"/>
    <w:rsid w:val="00B463AA"/>
    <w:rsid w:val="00B512CA"/>
    <w:rsid w:val="00B55B9D"/>
    <w:rsid w:val="00B568CC"/>
    <w:rsid w:val="00B60647"/>
    <w:rsid w:val="00B626F5"/>
    <w:rsid w:val="00B6714D"/>
    <w:rsid w:val="00B70E83"/>
    <w:rsid w:val="00B716E9"/>
    <w:rsid w:val="00B717B1"/>
    <w:rsid w:val="00B72143"/>
    <w:rsid w:val="00B802EE"/>
    <w:rsid w:val="00B8434B"/>
    <w:rsid w:val="00B87A3E"/>
    <w:rsid w:val="00B954E2"/>
    <w:rsid w:val="00BA09DB"/>
    <w:rsid w:val="00BA4E92"/>
    <w:rsid w:val="00BB14B0"/>
    <w:rsid w:val="00BB29BC"/>
    <w:rsid w:val="00BB3B3C"/>
    <w:rsid w:val="00BB4655"/>
    <w:rsid w:val="00BB5351"/>
    <w:rsid w:val="00BB5ACC"/>
    <w:rsid w:val="00BB5E86"/>
    <w:rsid w:val="00BC05B1"/>
    <w:rsid w:val="00BC2804"/>
    <w:rsid w:val="00BC5367"/>
    <w:rsid w:val="00BC5A22"/>
    <w:rsid w:val="00BD0A3A"/>
    <w:rsid w:val="00BD1636"/>
    <w:rsid w:val="00BD1E40"/>
    <w:rsid w:val="00BD2B3D"/>
    <w:rsid w:val="00BD4C23"/>
    <w:rsid w:val="00BD4FBC"/>
    <w:rsid w:val="00BD7D59"/>
    <w:rsid w:val="00BE076F"/>
    <w:rsid w:val="00BE3933"/>
    <w:rsid w:val="00BE3B25"/>
    <w:rsid w:val="00BE3F28"/>
    <w:rsid w:val="00BE4AB0"/>
    <w:rsid w:val="00BE6091"/>
    <w:rsid w:val="00BE663D"/>
    <w:rsid w:val="00BE6736"/>
    <w:rsid w:val="00BF0DFA"/>
    <w:rsid w:val="00BF1C1D"/>
    <w:rsid w:val="00BF3B31"/>
    <w:rsid w:val="00BF5BD2"/>
    <w:rsid w:val="00BF6535"/>
    <w:rsid w:val="00C002EF"/>
    <w:rsid w:val="00C00C59"/>
    <w:rsid w:val="00C0241A"/>
    <w:rsid w:val="00C0259D"/>
    <w:rsid w:val="00C03064"/>
    <w:rsid w:val="00C03E59"/>
    <w:rsid w:val="00C0438F"/>
    <w:rsid w:val="00C05992"/>
    <w:rsid w:val="00C06CB2"/>
    <w:rsid w:val="00C07470"/>
    <w:rsid w:val="00C1283A"/>
    <w:rsid w:val="00C172EC"/>
    <w:rsid w:val="00C25352"/>
    <w:rsid w:val="00C260AC"/>
    <w:rsid w:val="00C33B76"/>
    <w:rsid w:val="00C3558F"/>
    <w:rsid w:val="00C3652D"/>
    <w:rsid w:val="00C36CB3"/>
    <w:rsid w:val="00C36F10"/>
    <w:rsid w:val="00C452B9"/>
    <w:rsid w:val="00C45BAA"/>
    <w:rsid w:val="00C478D2"/>
    <w:rsid w:val="00C50A1D"/>
    <w:rsid w:val="00C51DFF"/>
    <w:rsid w:val="00C52C2C"/>
    <w:rsid w:val="00C5542F"/>
    <w:rsid w:val="00C56E66"/>
    <w:rsid w:val="00C63ABB"/>
    <w:rsid w:val="00C71E79"/>
    <w:rsid w:val="00C72316"/>
    <w:rsid w:val="00C72A89"/>
    <w:rsid w:val="00C73AEA"/>
    <w:rsid w:val="00C74091"/>
    <w:rsid w:val="00C74656"/>
    <w:rsid w:val="00C75FA6"/>
    <w:rsid w:val="00C77BFB"/>
    <w:rsid w:val="00C80360"/>
    <w:rsid w:val="00C80BA2"/>
    <w:rsid w:val="00C83A41"/>
    <w:rsid w:val="00C849AC"/>
    <w:rsid w:val="00C85632"/>
    <w:rsid w:val="00C90681"/>
    <w:rsid w:val="00C910CB"/>
    <w:rsid w:val="00C91654"/>
    <w:rsid w:val="00C94ADE"/>
    <w:rsid w:val="00C94D50"/>
    <w:rsid w:val="00CA0E57"/>
    <w:rsid w:val="00CA1613"/>
    <w:rsid w:val="00CA25FF"/>
    <w:rsid w:val="00CA44FE"/>
    <w:rsid w:val="00CA4A4E"/>
    <w:rsid w:val="00CA580D"/>
    <w:rsid w:val="00CA5EB9"/>
    <w:rsid w:val="00CB4120"/>
    <w:rsid w:val="00CB5E06"/>
    <w:rsid w:val="00CB5EA0"/>
    <w:rsid w:val="00CC1761"/>
    <w:rsid w:val="00CC2A94"/>
    <w:rsid w:val="00CC2BAE"/>
    <w:rsid w:val="00CC418F"/>
    <w:rsid w:val="00CC46CB"/>
    <w:rsid w:val="00CC4A76"/>
    <w:rsid w:val="00CD5770"/>
    <w:rsid w:val="00CD6D10"/>
    <w:rsid w:val="00CE0C13"/>
    <w:rsid w:val="00CE75F0"/>
    <w:rsid w:val="00CF311B"/>
    <w:rsid w:val="00D0299B"/>
    <w:rsid w:val="00D03867"/>
    <w:rsid w:val="00D040DC"/>
    <w:rsid w:val="00D05E9F"/>
    <w:rsid w:val="00D131FE"/>
    <w:rsid w:val="00D20536"/>
    <w:rsid w:val="00D20C71"/>
    <w:rsid w:val="00D21AC6"/>
    <w:rsid w:val="00D24F52"/>
    <w:rsid w:val="00D26497"/>
    <w:rsid w:val="00D40B3D"/>
    <w:rsid w:val="00D41E14"/>
    <w:rsid w:val="00D4415D"/>
    <w:rsid w:val="00D44821"/>
    <w:rsid w:val="00D46F88"/>
    <w:rsid w:val="00D52BA9"/>
    <w:rsid w:val="00D5458E"/>
    <w:rsid w:val="00D54BB9"/>
    <w:rsid w:val="00D56950"/>
    <w:rsid w:val="00D63025"/>
    <w:rsid w:val="00D6499D"/>
    <w:rsid w:val="00D67A67"/>
    <w:rsid w:val="00D73B70"/>
    <w:rsid w:val="00D752FD"/>
    <w:rsid w:val="00D763C3"/>
    <w:rsid w:val="00D829D2"/>
    <w:rsid w:val="00D834AD"/>
    <w:rsid w:val="00D84828"/>
    <w:rsid w:val="00D8665A"/>
    <w:rsid w:val="00D873C2"/>
    <w:rsid w:val="00D90F27"/>
    <w:rsid w:val="00D91568"/>
    <w:rsid w:val="00D93CFA"/>
    <w:rsid w:val="00D9417E"/>
    <w:rsid w:val="00D95C82"/>
    <w:rsid w:val="00DA3A77"/>
    <w:rsid w:val="00DA50D1"/>
    <w:rsid w:val="00DB18DA"/>
    <w:rsid w:val="00DB4D33"/>
    <w:rsid w:val="00DB549D"/>
    <w:rsid w:val="00DB732B"/>
    <w:rsid w:val="00DB7EE8"/>
    <w:rsid w:val="00DC0480"/>
    <w:rsid w:val="00DC09FF"/>
    <w:rsid w:val="00DC1A42"/>
    <w:rsid w:val="00DC47BC"/>
    <w:rsid w:val="00DD282A"/>
    <w:rsid w:val="00DD2844"/>
    <w:rsid w:val="00DD326D"/>
    <w:rsid w:val="00DD7221"/>
    <w:rsid w:val="00DE09B5"/>
    <w:rsid w:val="00DE1BE1"/>
    <w:rsid w:val="00DE35C9"/>
    <w:rsid w:val="00DE6E77"/>
    <w:rsid w:val="00DF1204"/>
    <w:rsid w:val="00DF317E"/>
    <w:rsid w:val="00DF54F4"/>
    <w:rsid w:val="00E01D62"/>
    <w:rsid w:val="00E01E5F"/>
    <w:rsid w:val="00E027A4"/>
    <w:rsid w:val="00E07EA6"/>
    <w:rsid w:val="00E07F27"/>
    <w:rsid w:val="00E15BF1"/>
    <w:rsid w:val="00E17FDE"/>
    <w:rsid w:val="00E25301"/>
    <w:rsid w:val="00E32375"/>
    <w:rsid w:val="00E443ED"/>
    <w:rsid w:val="00E476D1"/>
    <w:rsid w:val="00E5073D"/>
    <w:rsid w:val="00E513E0"/>
    <w:rsid w:val="00E528AF"/>
    <w:rsid w:val="00E5331E"/>
    <w:rsid w:val="00E5453E"/>
    <w:rsid w:val="00E5756D"/>
    <w:rsid w:val="00E64896"/>
    <w:rsid w:val="00E64C58"/>
    <w:rsid w:val="00E65735"/>
    <w:rsid w:val="00E723E5"/>
    <w:rsid w:val="00E75521"/>
    <w:rsid w:val="00E759DF"/>
    <w:rsid w:val="00E776D4"/>
    <w:rsid w:val="00E77DDF"/>
    <w:rsid w:val="00E81602"/>
    <w:rsid w:val="00E82E44"/>
    <w:rsid w:val="00E84190"/>
    <w:rsid w:val="00E87CFF"/>
    <w:rsid w:val="00E95F61"/>
    <w:rsid w:val="00EA3505"/>
    <w:rsid w:val="00EA518A"/>
    <w:rsid w:val="00EB0677"/>
    <w:rsid w:val="00EB3EF8"/>
    <w:rsid w:val="00EB499D"/>
    <w:rsid w:val="00EB5680"/>
    <w:rsid w:val="00EC2B7E"/>
    <w:rsid w:val="00EC3661"/>
    <w:rsid w:val="00EC3AFF"/>
    <w:rsid w:val="00EC7067"/>
    <w:rsid w:val="00ED3A16"/>
    <w:rsid w:val="00ED55DC"/>
    <w:rsid w:val="00EE2266"/>
    <w:rsid w:val="00EE27DD"/>
    <w:rsid w:val="00EE2B04"/>
    <w:rsid w:val="00EE45AE"/>
    <w:rsid w:val="00EE5827"/>
    <w:rsid w:val="00EF6090"/>
    <w:rsid w:val="00EF6E17"/>
    <w:rsid w:val="00F00258"/>
    <w:rsid w:val="00F0136F"/>
    <w:rsid w:val="00F02F91"/>
    <w:rsid w:val="00F03114"/>
    <w:rsid w:val="00F06E62"/>
    <w:rsid w:val="00F144D1"/>
    <w:rsid w:val="00F26FE3"/>
    <w:rsid w:val="00F2709B"/>
    <w:rsid w:val="00F33AAE"/>
    <w:rsid w:val="00F3439F"/>
    <w:rsid w:val="00F35552"/>
    <w:rsid w:val="00F3738C"/>
    <w:rsid w:val="00F423A9"/>
    <w:rsid w:val="00F42B35"/>
    <w:rsid w:val="00F4313A"/>
    <w:rsid w:val="00F45500"/>
    <w:rsid w:val="00F50C5A"/>
    <w:rsid w:val="00F52C5A"/>
    <w:rsid w:val="00F52D05"/>
    <w:rsid w:val="00F539F4"/>
    <w:rsid w:val="00F55BC9"/>
    <w:rsid w:val="00F60956"/>
    <w:rsid w:val="00F74542"/>
    <w:rsid w:val="00F80788"/>
    <w:rsid w:val="00F8088C"/>
    <w:rsid w:val="00F815BC"/>
    <w:rsid w:val="00F8173C"/>
    <w:rsid w:val="00F82525"/>
    <w:rsid w:val="00F834A1"/>
    <w:rsid w:val="00F8614A"/>
    <w:rsid w:val="00F86C70"/>
    <w:rsid w:val="00F86C80"/>
    <w:rsid w:val="00F87E7E"/>
    <w:rsid w:val="00F92FC5"/>
    <w:rsid w:val="00F93B0E"/>
    <w:rsid w:val="00F94F5C"/>
    <w:rsid w:val="00FA2B76"/>
    <w:rsid w:val="00FA486E"/>
    <w:rsid w:val="00FA6A34"/>
    <w:rsid w:val="00FB2AFF"/>
    <w:rsid w:val="00FB2EF4"/>
    <w:rsid w:val="00FB3962"/>
    <w:rsid w:val="00FB3DD2"/>
    <w:rsid w:val="00FC4DFD"/>
    <w:rsid w:val="00FC5E46"/>
    <w:rsid w:val="00FC6E86"/>
    <w:rsid w:val="00FC71B6"/>
    <w:rsid w:val="00FD05BD"/>
    <w:rsid w:val="00FD1F41"/>
    <w:rsid w:val="00FD20E6"/>
    <w:rsid w:val="00FD3945"/>
    <w:rsid w:val="00FD4E7F"/>
    <w:rsid w:val="00FE335A"/>
    <w:rsid w:val="00FE60F1"/>
    <w:rsid w:val="00FE77AE"/>
    <w:rsid w:val="00FF388E"/>
    <w:rsid w:val="00FF531B"/>
    <w:rsid w:val="789B8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C6F237"/>
  <w15:chartTrackingRefBased/>
  <w15:docId w15:val="{6047D6F3-CEE6-484C-9101-40B2FEE11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DC47BC"/>
    <w:pPr>
      <w:keepNext/>
      <w:keepLines/>
      <w:numPr>
        <w:numId w:val="17"/>
      </w:numPr>
      <w:spacing w:before="240" w:after="0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48115A"/>
    <w:pPr>
      <w:keepNext/>
      <w:keepLines/>
      <w:numPr>
        <w:ilvl w:val="1"/>
        <w:numId w:val="17"/>
      </w:numPr>
      <w:spacing w:before="40" w:after="0"/>
      <w:ind w:left="567" w:hanging="567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berschrift3">
    <w:name w:val="heading 3"/>
    <w:basedOn w:val="Standard"/>
    <w:next w:val="Standard"/>
    <w:link w:val="berschrift3Zchn"/>
    <w:autoRedefine/>
    <w:uiPriority w:val="9"/>
    <w:unhideWhenUsed/>
    <w:qFormat/>
    <w:rsid w:val="0048115A"/>
    <w:pPr>
      <w:keepNext/>
      <w:keepLines/>
      <w:tabs>
        <w:tab w:val="left" w:pos="574"/>
      </w:tabs>
      <w:spacing w:before="40" w:after="0"/>
      <w:outlineLvl w:val="2"/>
    </w:pPr>
    <w:rPr>
      <w:rFonts w:asciiTheme="majorHAnsi" w:eastAsiaTheme="majorEastAsia" w:hAnsiTheme="majorHAnsi" w:cstheme="majorBidi"/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C47BC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8115A"/>
    <w:rPr>
      <w:rFonts w:asciiTheme="majorHAnsi" w:eastAsiaTheme="majorEastAsia" w:hAnsiTheme="majorHAnsi" w:cstheme="majorBidi"/>
      <w:b/>
      <w:sz w:val="26"/>
      <w:szCs w:val="26"/>
    </w:rPr>
  </w:style>
  <w:style w:type="paragraph" w:customStyle="1" w:styleId="Normal0">
    <w:name w:val="Normal0"/>
    <w:basedOn w:val="Standard"/>
    <w:qFormat/>
    <w:rsid w:val="00D84828"/>
    <w:pPr>
      <w:tabs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ascii="Arial" w:eastAsia="Arial" w:hAnsi="Arial" w:cs="Arial"/>
      <w:lang w:eastAsia="de-DE" w:bidi="de-DE"/>
    </w:rPr>
  </w:style>
  <w:style w:type="paragraph" w:customStyle="1" w:styleId="Normal1">
    <w:name w:val="Normal1"/>
    <w:basedOn w:val="Standard"/>
    <w:qFormat/>
    <w:rsid w:val="00DF1204"/>
    <w:pPr>
      <w:spacing w:after="200" w:line="276" w:lineRule="auto"/>
    </w:pPr>
    <w:rPr>
      <w:rFonts w:ascii="Cambria" w:eastAsia="Cambria" w:hAnsi="Cambria" w:cs="Cambria"/>
      <w:sz w:val="22"/>
      <w:szCs w:val="22"/>
      <w:lang w:eastAsia="de-DE" w:bidi="de-DE"/>
    </w:rPr>
  </w:style>
  <w:style w:type="character" w:styleId="Hyperlink">
    <w:name w:val="Hyperlink"/>
    <w:basedOn w:val="Absatz-Standardschriftart"/>
    <w:uiPriority w:val="99"/>
    <w:unhideWhenUsed/>
    <w:rsid w:val="00F42B3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42B35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90059F"/>
    <w:pPr>
      <w:ind w:left="720"/>
      <w:contextualSpacing/>
    </w:pPr>
  </w:style>
  <w:style w:type="paragraph" w:styleId="KeinLeerraum">
    <w:name w:val="No Spacing"/>
    <w:uiPriority w:val="1"/>
    <w:qFormat/>
    <w:rsid w:val="00D91568"/>
    <w:pPr>
      <w:spacing w:after="0" w:line="240" w:lineRule="auto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48115A"/>
    <w:rPr>
      <w:rFonts w:asciiTheme="majorHAnsi" w:eastAsiaTheme="majorEastAsia" w:hAnsiTheme="majorHAnsi" w:cstheme="majorBidi"/>
      <w:b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952993"/>
    <w:pPr>
      <w:spacing w:line="259" w:lineRule="auto"/>
      <w:outlineLvl w:val="9"/>
    </w:pPr>
    <w:rPr>
      <w:lang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952993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952993"/>
    <w:pPr>
      <w:spacing w:after="100"/>
      <w:ind w:left="480"/>
    </w:pPr>
  </w:style>
  <w:style w:type="paragraph" w:styleId="Verzeichnis1">
    <w:name w:val="toc 1"/>
    <w:basedOn w:val="Standard"/>
    <w:next w:val="Standard"/>
    <w:autoRedefine/>
    <w:uiPriority w:val="39"/>
    <w:unhideWhenUsed/>
    <w:rsid w:val="000B1278"/>
    <w:pPr>
      <w:spacing w:after="100"/>
    </w:pPr>
  </w:style>
  <w:style w:type="paragraph" w:styleId="Kopfzeile">
    <w:name w:val="header"/>
    <w:basedOn w:val="Standard"/>
    <w:link w:val="KopfzeileZchn"/>
    <w:uiPriority w:val="99"/>
    <w:unhideWhenUsed/>
    <w:rsid w:val="002224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22438"/>
  </w:style>
  <w:style w:type="paragraph" w:styleId="Fuzeile">
    <w:name w:val="footer"/>
    <w:basedOn w:val="Standard"/>
    <w:link w:val="FuzeileZchn"/>
    <w:uiPriority w:val="99"/>
    <w:unhideWhenUsed/>
    <w:rsid w:val="002224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22438"/>
  </w:style>
  <w:style w:type="character" w:styleId="Seitenzahl">
    <w:name w:val="page number"/>
    <w:basedOn w:val="Absatz-Standardschriftart"/>
    <w:rsid w:val="001408FA"/>
  </w:style>
  <w:style w:type="paragraph" w:customStyle="1" w:styleId="ETAB">
    <w:name w:val="ETAB"/>
    <w:basedOn w:val="Standard"/>
    <w:rsid w:val="001408FA"/>
    <w:pPr>
      <w:spacing w:before="100" w:after="100" w:line="240" w:lineRule="auto"/>
      <w:ind w:left="57" w:right="57"/>
    </w:pPr>
    <w:rPr>
      <w:rFonts w:ascii="Times New Roman" w:eastAsia="Times New Roman" w:hAnsi="Times New Roman" w:cs="Times New Roman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0C3450"/>
    <w:rPr>
      <w:rFonts w:ascii="Times New Roman" w:hAnsi="Times New Roman" w:cs="Times New Roman"/>
    </w:rPr>
  </w:style>
  <w:style w:type="character" w:styleId="Platzhaltertext">
    <w:name w:val="Placeholder Text"/>
    <w:basedOn w:val="Absatz-Standardschriftart"/>
    <w:uiPriority w:val="99"/>
    <w:semiHidden/>
    <w:rsid w:val="006B43C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9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9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14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4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2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1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4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59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3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0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8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4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1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38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naarmann.sharepoint.com/sites/PrivatmolkereiNaarmannGmbH/Vorlagen/Allgemei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57B0F495E4454E8E2409F6ACA9A9E1" ma:contentTypeVersion="11" ma:contentTypeDescription="Create a new document." ma:contentTypeScope="" ma:versionID="805dda325a1d50d9889920b993354947">
  <xsd:schema xmlns:xsd="http://www.w3.org/2001/XMLSchema" xmlns:xs="http://www.w3.org/2001/XMLSchema" xmlns:p="http://schemas.microsoft.com/office/2006/metadata/properties" xmlns:ns2="c353510a-7dd6-4dd3-adb8-f4a6575721fc" xmlns:ns3="cf3d9282-c7e2-43ba-a75b-daba4dde0107" targetNamespace="http://schemas.microsoft.com/office/2006/metadata/properties" ma:root="true" ma:fieldsID="04ba6114956eadb8da1ab7c72a7a0336" ns2:_="" ns3:_="">
    <xsd:import namespace="c353510a-7dd6-4dd3-adb8-f4a6575721fc"/>
    <xsd:import namespace="cf3d9282-c7e2-43ba-a75b-daba4dde01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53510a-7dd6-4dd3-adb8-f4a6575721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a46000f-d22c-4cfc-975b-6e82f0eefd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3d9282-c7e2-43ba-a75b-daba4dde010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59235ce-47ea-4b97-a19a-4ba5408ae34b}" ma:internalName="TaxCatchAll" ma:showField="CatchAllData" ma:web="cf3d9282-c7e2-43ba-a75b-daba4dde01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3d9282-c7e2-43ba-a75b-daba4dde0107" xsi:nil="true"/>
    <lcf76f155ced4ddcb4097134ff3c332f xmlns="c353510a-7dd6-4dd3-adb8-f4a6575721f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9EBD1A-F1ED-41F9-A31E-AB7A23EB04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53510a-7dd6-4dd3-adb8-f4a6575721fc"/>
    <ds:schemaRef ds:uri="cf3d9282-c7e2-43ba-a75b-daba4dde01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3659BF-B618-44F3-AD79-209E29E727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926DEA-D964-4A0E-A602-87754B452EC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2674D5F-4458-43FA-8291-5ABDAF53ACCE}">
  <ds:schemaRefs>
    <ds:schemaRef ds:uri="http://schemas.microsoft.com/office/2006/metadata/properties"/>
    <ds:schemaRef ds:uri="http://schemas.microsoft.com/office/infopath/2007/PartnerControls"/>
    <ds:schemaRef ds:uri="cf3d9282-c7e2-43ba-a75b-daba4dde0107"/>
    <ds:schemaRef ds:uri="c353510a-7dd6-4dd3-adb8-f4a6575721f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Allgemein.dotx</Template>
  <TotalTime>0</TotalTime>
  <Pages>2</Pages>
  <Words>280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Einführung GitHub</dc:title>
  <dc:subject/>
  <dc:creator>Jasmin Kersten</dc:creator>
  <cp:keywords/>
  <dc:description/>
  <cp:lastModifiedBy>Jasmin Kersten</cp:lastModifiedBy>
  <cp:revision>1</cp:revision>
  <cp:lastPrinted>2024-09-13T21:34:00Z</cp:lastPrinted>
  <dcterms:created xsi:type="dcterms:W3CDTF">2026-02-13T09:49:00Z</dcterms:created>
  <dcterms:modified xsi:type="dcterms:W3CDTF">2026-02-13T10:39:00Z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0x0101008157B0F495E4454E8E2409F6ACA9A9E1</vt:lpwstr>
  </property>
  <property fmtid="{D5CDD505-2E9C-101B-9397-08002B2CF9AE}" pid="3" name="MediaServiceImageTags">
    <vt:lpwstr/>
  </property>
</Properties>
</file>